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E90" w:rsidRPr="009239DE" w:rsidRDefault="00E06E90" w:rsidP="00644B5E">
      <w:pPr>
        <w:pStyle w:val="Heading2"/>
        <w:numPr>
          <w:ilvl w:val="0"/>
          <w:numId w:val="2"/>
        </w:numPr>
      </w:pPr>
      <w:r w:rsidRPr="009239DE">
        <w:t>Front End Test Cases</w:t>
      </w:r>
    </w:p>
    <w:p w:rsidR="00E06E90" w:rsidRDefault="00E06E90"/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A0"/>
      </w:tblPr>
      <w:tblGrid>
        <w:gridCol w:w="2254"/>
        <w:gridCol w:w="1920"/>
        <w:gridCol w:w="3239"/>
        <w:gridCol w:w="2163"/>
      </w:tblGrid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Test Case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Expected Result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Test Description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Actual Result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Homepage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Homepage with all the features of site displayed.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To start the front-end client program, type the path to the project’s default location. 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Home page was loaded. 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 xml:space="preserve">Registration 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By providing all user details correctly, a new account should be created.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On login page click on create new user. You will need to type all the required info for creating an account.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By typing all the details, a new account was created.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Login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By providing correct username and password, user will be logged in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To do the test type valid user and password.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User is logged in successfully.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Account Information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Displays the current logged in user’s details.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After logging in, click on the username that has appeared on the top right corner of the page.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The details of user are successfully displayed. 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Categories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Displays categories dynamically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Select categories section on top right corner of the home page. 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Categories are being displayed on left side of screen for selection. Since no category is selected initially, all products are displayed. 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Products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Displays products based on category selected on categories page.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Select category POP from right side of the page.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The products Items in category pop are displayed. </w:t>
            </w:r>
          </w:p>
        </w:tc>
      </w:tr>
      <w:tr w:rsidR="00E06E90" w:rsidRPr="00FD64E9" w:rsidTr="00290869">
        <w:trPr>
          <w:trHeight w:val="1375"/>
        </w:trPr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ProductInformation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Display the details of Product/CD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Select on Video Killed the Radio Star item on Products page.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The productinfo page with the exact details of cd is displayed. You can add the cd to your shopping cart. </w:t>
            </w:r>
          </w:p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AddToCart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Adds the CD to the current user’s shopping cart.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On the productInfo displaying details of “Video Killed the Radio Start”, click on Buy button.</w:t>
            </w:r>
            <w:r w:rsidRPr="00FD64E9">
              <w:fldChar w:fldCharType="begin"/>
            </w:r>
            <w:r w:rsidRPr="00FD64E9">
              <w:instrText xml:space="preserve"> REF _Ref370177533 \h  \* MERGEFORMAT </w:instrText>
            </w:r>
            <w:r w:rsidRPr="00FD64E9">
              <w:fldChar w:fldCharType="end"/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The CD was successfully added to the cart.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RemoveFromCart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Removes the CD from the current user’s shopping cart.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On the MyCart page displaying “Video Killed the Radio Start” item on the list, click on Remove  button.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The CD was successfully removed from the cart.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ViewCart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Displays all items added to current shopping cart.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On top right corner of the screen, click on MyCart to view all the items in shopping cart.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The CD with title “Video Killed the Radio Start” can be viewed on the shopping cart. 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OrderCheckout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To check out and confirming the order.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On my cart page click on “check out” button.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The Order Check out page is displayed with total price and option of modifying shipping address. </w:t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PaymentManager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Displays payment options and card details.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On Order Check Out page click on proceed to payment.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The payment manager page is displayed.</w:t>
            </w:r>
            <w:r w:rsidRPr="00FD64E9">
              <w:fldChar w:fldCharType="begin"/>
            </w:r>
            <w:r w:rsidRPr="00FD64E9">
              <w:instrText xml:space="preserve"> REF _Ref370177651 \h  \* MERGEFORMAT </w:instrText>
            </w:r>
            <w:r w:rsidRPr="00FD64E9">
              <w:fldChar w:fldCharType="end"/>
            </w:r>
          </w:p>
        </w:tc>
      </w:tr>
      <w:tr w:rsidR="00E06E90" w:rsidRPr="00FD64E9" w:rsidTr="00290869">
        <w:tc>
          <w:tcPr>
            <w:tcW w:w="1959" w:type="dxa"/>
          </w:tcPr>
          <w:p w:rsidR="00E06E90" w:rsidRPr="00FD64E9" w:rsidRDefault="00E06E90" w:rsidP="00FD64E9">
            <w:pPr>
              <w:ind w:firstLine="0"/>
              <w:rPr>
                <w:rFonts w:ascii="Cambria" w:hAnsi="Cambria"/>
                <w:b/>
                <w:bCs/>
                <w:lang w:val="en-CA"/>
              </w:rPr>
            </w:pPr>
            <w:r w:rsidRPr="00FD64E9">
              <w:rPr>
                <w:rFonts w:ascii="Cambria" w:hAnsi="Cambria"/>
                <w:b/>
                <w:bCs/>
                <w:lang w:val="en-CA"/>
              </w:rPr>
              <w:t>PaymentHandler</w:t>
            </w:r>
          </w:p>
        </w:tc>
        <w:tc>
          <w:tcPr>
            <w:tcW w:w="1977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>Displays third party payment page.</w:t>
            </w:r>
          </w:p>
        </w:tc>
        <w:tc>
          <w:tcPr>
            <w:tcW w:w="3402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On Payment manager page click on submit. </w:t>
            </w:r>
          </w:p>
        </w:tc>
        <w:tc>
          <w:tcPr>
            <w:tcW w:w="2238" w:type="dxa"/>
          </w:tcPr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  <w:r w:rsidRPr="00FD64E9">
              <w:rPr>
                <w:lang w:val="en-CA"/>
              </w:rPr>
              <w:t xml:space="preserve">The Third Party Payment page is displayed. </w:t>
            </w:r>
          </w:p>
          <w:p w:rsidR="00E06E90" w:rsidRPr="00FD64E9" w:rsidRDefault="00E06E90" w:rsidP="00FD64E9">
            <w:pPr>
              <w:ind w:firstLine="0"/>
              <w:jc w:val="left"/>
              <w:rPr>
                <w:lang w:val="en-CA"/>
              </w:rPr>
            </w:pPr>
          </w:p>
        </w:tc>
      </w:tr>
    </w:tbl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</w:p>
    <w:p w:rsidR="00E06E90" w:rsidRDefault="00E06E90" w:rsidP="00C74C29">
      <w:pPr>
        <w:ind w:firstLine="0"/>
        <w:rPr>
          <w:b/>
        </w:rPr>
      </w:pPr>
      <w:r>
        <w:rPr>
          <w:b/>
        </w:rPr>
        <w:t>Screenshots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FB798E">
        <w:rPr>
          <w:b/>
        </w:rPr>
        <w:t>Login Page:</w:t>
      </w:r>
      <w:r>
        <w:t xml:space="preserve"> It allows an existing user to login. If the user is new, it provides an option to register.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68pt;height:251.25pt;visibility:visible">
            <v:imagedata r:id="rId7" o:title=""/>
          </v:shape>
        </w:pic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</w:p>
    <w:p w:rsidR="00E06E90" w:rsidRPr="00FB798E" w:rsidRDefault="00E06E90" w:rsidP="00C74C29">
      <w:pPr>
        <w:ind w:firstLine="0"/>
      </w:pPr>
      <w:r w:rsidRPr="00FB798E">
        <w:rPr>
          <w:b/>
        </w:rPr>
        <w:t>Registration Page</w:t>
      </w:r>
      <w:r>
        <w:rPr>
          <w:b/>
        </w:rPr>
        <w:t xml:space="preserve">: </w:t>
      </w:r>
      <w:r>
        <w:t>It allows the user to enter the necessary details and register.</w:t>
      </w:r>
    </w:p>
    <w:p w:rsidR="00E06E90" w:rsidRDefault="00E06E90" w:rsidP="00C74C29">
      <w:pPr>
        <w:ind w:firstLine="0"/>
      </w:pPr>
      <w:r>
        <w:t>Returns Error Message if username already exists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 id="Picture 4" o:spid="_x0000_i1026" type="#_x0000_t75" style="width:468pt;height:251.25pt;visibility:visible">
            <v:imagedata r:id="rId8" o:title=""/>
          </v:shape>
        </w:pict>
      </w:r>
    </w:p>
    <w:p w:rsidR="00E06E90" w:rsidRDefault="00E06E90" w:rsidP="00C74C29">
      <w:pPr>
        <w:ind w:firstLine="0"/>
      </w:pPr>
      <w:r w:rsidRPr="00CB47A3">
        <w:rPr>
          <w:b/>
        </w:rPr>
        <w:t>Categories Page:</w:t>
      </w:r>
      <w:r>
        <w:t xml:space="preserve"> The user clicks on ‘Categories’ in the header and all items are displayed and genres are made visible in left sidebar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 id="Picture 5" o:spid="_x0000_i1027" type="#_x0000_t75" style="width:468pt;height:251.25pt;visibility:visible">
            <v:imagedata r:id="rId9" o:title=""/>
          </v:shape>
        </w:pict>
      </w:r>
    </w:p>
    <w:p w:rsidR="00E06E90" w:rsidRDefault="00E06E90" w:rsidP="00C74C29">
      <w:pPr>
        <w:ind w:firstLine="0"/>
      </w:pPr>
    </w:p>
    <w:p w:rsidR="00E06E90" w:rsidRPr="006C0ED2" w:rsidRDefault="00E06E90" w:rsidP="00C74C29">
      <w:pPr>
        <w:ind w:firstLine="0"/>
      </w:pPr>
      <w:r w:rsidRPr="006C0ED2">
        <w:rPr>
          <w:b/>
        </w:rPr>
        <w:t>Product Information page</w:t>
      </w:r>
      <w:r>
        <w:rPr>
          <w:b/>
        </w:rPr>
        <w:t xml:space="preserve">: </w:t>
      </w:r>
      <w:r>
        <w:t>It displays the product information and its price. It has an option to buy the product. The user can only buy the product if he is logged in. If he is a ‘guest’ and tries to buy, he is mapped to the login page and after successful login is guided back to the same page.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>
        <w:t xml:space="preserve">Click on ‘Buy’ and that item is added to the cart. 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 id="Picture 7" o:spid="_x0000_i1028" type="#_x0000_t75" style="width:468pt;height:251.25pt;visibility:visible">
            <v:imagedata r:id="rId10" o:title=""/>
          </v:shape>
        </w:pict>
      </w:r>
    </w:p>
    <w:p w:rsidR="00E06E90" w:rsidRDefault="00E06E90" w:rsidP="00C74C29">
      <w:pPr>
        <w:ind w:firstLine="0"/>
        <w:rPr>
          <w:b/>
        </w:rPr>
      </w:pPr>
    </w:p>
    <w:p w:rsidR="00E06E90" w:rsidRPr="00F63278" w:rsidRDefault="00E06E90" w:rsidP="00C74C29">
      <w:pPr>
        <w:ind w:firstLine="0"/>
      </w:pPr>
      <w:r>
        <w:rPr>
          <w:b/>
        </w:rPr>
        <w:t xml:space="preserve">My shopping cart page: </w:t>
      </w:r>
      <w:r>
        <w:t xml:space="preserve">It displays all the items added by the user in the shopping cart. The user can 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>
        <w:t>Press ‘Remove’ button and that item is removed from the cart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 id="Picture 8" o:spid="_x0000_i1029" type="#_x0000_t75" style="width:468pt;height:251.25pt;visibility:visible">
            <v:imagedata r:id="rId11" o:title=""/>
          </v:shape>
        </w:pic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432126">
        <w:rPr>
          <w:b/>
        </w:rPr>
        <w:t xml:space="preserve">Order Checkout Page: </w:t>
      </w:r>
      <w:r>
        <w:t>It displays the final order details along with final amount which includes 10% taxes. If user wants to use another shipping address instead of default, he/she can enter and edit it here.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 id="Picture 9" o:spid="_x0000_i1030" type="#_x0000_t75" style="width:468pt;height:251.25pt;visibility:visible">
            <v:imagedata r:id="rId12" o:title=""/>
          </v:shape>
        </w:pic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432126">
        <w:rPr>
          <w:b/>
        </w:rPr>
        <w:t>Payment page:</w:t>
      </w:r>
      <w:r>
        <w:t xml:space="preserve"> It allows user to enter card details and make payment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 id="Picture 10" o:spid="_x0000_i1031" type="#_x0000_t75" style="width:468pt;height:251.25pt;visibility:visible">
            <v:imagedata r:id="rId13" o:title=""/>
          </v:shape>
        </w:pic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673F2B">
        <w:rPr>
          <w:b/>
        </w:rPr>
        <w:t>Third Party Payment page:</w:t>
      </w:r>
      <w:r>
        <w:t xml:space="preserve"> It is a separate page as it authenticates the transaction.</w: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 id="Picture 11" o:spid="_x0000_i1032" type="#_x0000_t75" style="width:468pt;height:251.25pt;visibility:visible">
            <v:imagedata r:id="rId14" o:title=""/>
          </v:shape>
        </w:pic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D44BA1">
        <w:rPr>
          <w:b/>
        </w:rPr>
        <w:t>Order Confirmation Page:</w:t>
      </w:r>
      <w:r>
        <w:t>It confirms the order if payment authentication is success and returns the Order ID.</w:t>
      </w:r>
    </w:p>
    <w:p w:rsidR="00E06E90" w:rsidRDefault="00E06E90" w:rsidP="00C74C29">
      <w:pPr>
        <w:ind w:firstLine="0"/>
      </w:pPr>
      <w:r w:rsidRPr="00AE18AC">
        <w:rPr>
          <w:noProof/>
          <w:lang w:eastAsia="en-IN"/>
        </w:rPr>
        <w:pict>
          <v:shape id="Picture 12" o:spid="_x0000_i1033" type="#_x0000_t75" style="width:468pt;height:251.25pt;visibility:visible">
            <v:imagedata r:id="rId15" o:title=""/>
          </v:shape>
        </w:pic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  <w:r w:rsidRPr="003D4E8D">
        <w:rPr>
          <w:b/>
        </w:rPr>
        <w:t>Account Information page</w:t>
      </w:r>
      <w:r>
        <w:rPr>
          <w:b/>
        </w:rPr>
        <w:t>:</w:t>
      </w:r>
      <w:r>
        <w:t xml:space="preserve"> It displays the information of the registered user which was entered during registration. It can be accessed by clicking on the username displayed in the header after login.</w:t>
      </w:r>
    </w:p>
    <w:p w:rsidR="00E06E90" w:rsidRDefault="00E06E90" w:rsidP="00C74C29">
      <w:pPr>
        <w:ind w:firstLine="0"/>
      </w:pPr>
    </w:p>
    <w:p w:rsidR="00E06E90" w:rsidRDefault="00E06E90" w:rsidP="00E707FC">
      <w:pPr>
        <w:keepNext/>
        <w:ind w:firstLine="0"/>
      </w:pPr>
      <w:r w:rsidRPr="00AE18AC">
        <w:rPr>
          <w:noProof/>
          <w:lang w:eastAsia="en-IN"/>
        </w:rPr>
        <w:pict>
          <v:shape id="Picture 13" o:spid="_x0000_i1034" type="#_x0000_t75" style="width:468pt;height:251.25pt;visibility:visible">
            <v:imagedata r:id="rId16" o:title=""/>
          </v:shape>
        </w:pict>
      </w: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</w:p>
    <w:p w:rsidR="00E06E90" w:rsidRDefault="00E06E90" w:rsidP="00C74C29">
      <w:pPr>
        <w:ind w:firstLine="0"/>
      </w:pPr>
    </w:p>
    <w:p w:rsidR="00E06E90" w:rsidRDefault="00E06E90"/>
    <w:p w:rsidR="00E06E90" w:rsidRDefault="00E06E90" w:rsidP="00644B5E">
      <w:pPr>
        <w:pStyle w:val="Heading2"/>
        <w:numPr>
          <w:ilvl w:val="0"/>
          <w:numId w:val="2"/>
        </w:numPr>
      </w:pPr>
      <w:bookmarkStart w:id="0" w:name="_GoBack"/>
      <w:bookmarkEnd w:id="0"/>
      <w:r w:rsidRPr="009239DE">
        <w:t xml:space="preserve">Backend Test Cases: </w:t>
      </w:r>
    </w:p>
    <w:tbl>
      <w:tblPr>
        <w:tblW w:w="7339" w:type="dxa"/>
        <w:tblInd w:w="102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A0"/>
      </w:tblPr>
      <w:tblGrid>
        <w:gridCol w:w="768"/>
        <w:gridCol w:w="3315"/>
        <w:gridCol w:w="3256"/>
      </w:tblGrid>
      <w:tr w:rsidR="00E06E90" w:rsidRPr="00FD64E9" w:rsidTr="00A87123">
        <w:tc>
          <w:tcPr>
            <w:tcW w:w="768" w:type="dxa"/>
            <w:shd w:val="clear" w:color="auto" w:fill="0C0C0C"/>
          </w:tcPr>
          <w:p w:rsidR="00E06E90" w:rsidRPr="00FD64E9" w:rsidRDefault="00E06E90" w:rsidP="00A87123">
            <w:pPr>
              <w:jc w:val="left"/>
              <w:rPr>
                <w:b/>
                <w:bCs/>
                <w:color w:val="FFFFFF"/>
              </w:rPr>
            </w:pPr>
            <w:r w:rsidRPr="00FD64E9">
              <w:rPr>
                <w:b/>
                <w:bCs/>
                <w:color w:val="FFFFFF"/>
              </w:rPr>
              <w:t>#</w:t>
            </w:r>
          </w:p>
        </w:tc>
        <w:tc>
          <w:tcPr>
            <w:tcW w:w="3315" w:type="dxa"/>
            <w:shd w:val="clear" w:color="auto" w:fill="0C0C0C"/>
          </w:tcPr>
          <w:p w:rsidR="00E06E90" w:rsidRPr="00FD64E9" w:rsidRDefault="00E06E90" w:rsidP="00A87123">
            <w:pPr>
              <w:jc w:val="left"/>
              <w:rPr>
                <w:b/>
                <w:bCs/>
                <w:color w:val="FFFFFF"/>
              </w:rPr>
            </w:pPr>
            <w:r w:rsidRPr="00FD64E9">
              <w:rPr>
                <w:b/>
                <w:bCs/>
                <w:color w:val="FFFFFF"/>
              </w:rPr>
              <w:t>Test Case</w:t>
            </w:r>
          </w:p>
        </w:tc>
        <w:tc>
          <w:tcPr>
            <w:tcW w:w="3256" w:type="dxa"/>
            <w:shd w:val="clear" w:color="auto" w:fill="0C0C0C"/>
          </w:tcPr>
          <w:p w:rsidR="00E06E90" w:rsidRPr="00FD64E9" w:rsidRDefault="00E06E90" w:rsidP="00A87123">
            <w:pPr>
              <w:jc w:val="left"/>
              <w:rPr>
                <w:b/>
                <w:bCs/>
                <w:color w:val="FFFFFF"/>
              </w:rPr>
            </w:pPr>
            <w:r w:rsidRPr="00FD64E9">
              <w:rPr>
                <w:b/>
                <w:bCs/>
                <w:color w:val="FFFFFF"/>
              </w:rPr>
              <w:t>Expect Result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1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ProductCatalog.getCategoryList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COUNTRY,POP,ROCK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2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ProductCatalog.getProductList: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 category is POP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Return cd007, cd008, cd009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3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ProductCatalog.getProductList: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 category is null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Return all cds in database: cd001 to cd009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4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ProductCatalog.getProductInfo: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 cdid is cd001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Return cd001’s detail: &lt;category&gt;COUNTRY&lt;/category&gt;, &lt;cdId&gt;cd001&lt;/cdId&gt;, &lt;price&gt;1599&lt;/price&gt;, &lt;title&gt;Johnny Cash Greatest Hits&lt;/title&gt;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5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ProductCatalog.getProductInfo: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 cdid is wrong, like cd00189256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Null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6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OrderProcessor.createAccount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 - existing UserName</w:t>
            </w:r>
          </w:p>
          <w:p w:rsidR="00E06E90" w:rsidRPr="00FD64E9" w:rsidRDefault="00E06E90" w:rsidP="00A87123">
            <w:pPr>
              <w:jc w:val="left"/>
            </w:pPr>
            <w:r w:rsidRPr="00FD64E9">
              <w:t>missing username or password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false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7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OrderProcessor.createAccount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 correct info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Adds account to database</w:t>
            </w:r>
          </w:p>
          <w:p w:rsidR="00E06E90" w:rsidRPr="00FD64E9" w:rsidRDefault="00E06E90" w:rsidP="00A87123">
            <w:pPr>
              <w:jc w:val="left"/>
            </w:pPr>
            <w:r w:rsidRPr="00FD64E9">
              <w:t>Return true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8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OrderProcessor.getAccount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 :missing or wrong username/password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Returns an account obj with a blank username and password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9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OrderProcessor.getAccount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Input:correct username/password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 xml:space="preserve">Full user info is retrieved 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ind w:firstLine="0"/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10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OrderProcessor.createOrder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 empty list of CDs</w:t>
            </w:r>
          </w:p>
        </w:tc>
        <w:tc>
          <w:tcPr>
            <w:tcW w:w="3256" w:type="dxa"/>
          </w:tcPr>
          <w:p w:rsidR="00E06E90" w:rsidRPr="00FD64E9" w:rsidRDefault="00E06E90" w:rsidP="00A87123">
            <w:pPr>
              <w:jc w:val="left"/>
            </w:pPr>
            <w:r w:rsidRPr="00FD64E9">
              <w:t>ERROR : Empty cd list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ind w:firstLine="0"/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11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OrderProcessor.createOrder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 list of CDs</w:t>
            </w:r>
          </w:p>
        </w:tc>
        <w:tc>
          <w:tcPr>
            <w:tcW w:w="3256" w:type="dxa"/>
          </w:tcPr>
          <w:p w:rsidR="00E06E90" w:rsidRPr="00AF2D2B" w:rsidRDefault="00E06E90" w:rsidP="00A87123">
            <w:pPr>
              <w:pStyle w:val="2"/>
            </w:pPr>
            <w:r>
              <w:t>Total price is calculated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ind w:firstLine="0"/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12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OrderProcessor.createOrder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 no existing cdid</w:t>
            </w:r>
          </w:p>
        </w:tc>
        <w:tc>
          <w:tcPr>
            <w:tcW w:w="3256" w:type="dxa"/>
          </w:tcPr>
          <w:p w:rsidR="00E06E90" w:rsidRDefault="00E06E90" w:rsidP="00A87123">
            <w:pPr>
              <w:pStyle w:val="2"/>
            </w:pPr>
            <w:r>
              <w:t>Returns purchase order object with PurchaseOrder.errorString = Invalid CD Id.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ind w:firstLine="0"/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13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OrderProcessor.confirmOrder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 full and correct info</w:t>
            </w:r>
          </w:p>
        </w:tc>
        <w:tc>
          <w:tcPr>
            <w:tcW w:w="3256" w:type="dxa"/>
          </w:tcPr>
          <w:p w:rsidR="00E06E90" w:rsidRPr="00AF2D2B" w:rsidRDefault="00E06E90" w:rsidP="00A87123">
            <w:pPr>
              <w:pStyle w:val="2"/>
            </w:pPr>
            <w:r>
              <w:t xml:space="preserve">Adds the order to </w:t>
            </w:r>
            <w:smartTag w:uri="urn:schemas-microsoft-com:office:smarttags" w:element="place">
              <w:r>
                <w:t>PO</w:t>
              </w:r>
            </w:smartTag>
            <w:r>
              <w:t xml:space="preserve"> and POItem table and returns the purchase order object with errorString=”” and purchaseOrderId set to the generated ID in database.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ind w:firstLine="0"/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 xml:space="preserve">14 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OrderProcessor.confirmOrder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 missing cdid</w:t>
            </w:r>
          </w:p>
        </w:tc>
        <w:tc>
          <w:tcPr>
            <w:tcW w:w="3256" w:type="dxa"/>
          </w:tcPr>
          <w:p w:rsidR="00E06E90" w:rsidRDefault="00E06E90" w:rsidP="00A87123">
            <w:pPr>
              <w:pStyle w:val="2"/>
            </w:pPr>
            <w:r>
              <w:t>ERROR:missing cd list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ind w:firstLine="0"/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15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OrderProcessor.confirmOrder</w:t>
            </w:r>
          </w:p>
          <w:p w:rsidR="00E06E90" w:rsidRPr="00FD64E9" w:rsidRDefault="00E06E90" w:rsidP="00A87123">
            <w:pPr>
              <w:jc w:val="left"/>
            </w:pPr>
            <w:r w:rsidRPr="00FD64E9">
              <w:t>Input: missing status or paymentType</w:t>
            </w:r>
          </w:p>
        </w:tc>
        <w:tc>
          <w:tcPr>
            <w:tcW w:w="3256" w:type="dxa"/>
          </w:tcPr>
          <w:p w:rsidR="00E06E90" w:rsidRDefault="00E06E90" w:rsidP="00A87123">
            <w:pPr>
              <w:pStyle w:val="2"/>
            </w:pPr>
            <w:r>
              <w:t>ERROR:posting purchase order</w:t>
            </w:r>
          </w:p>
        </w:tc>
      </w:tr>
      <w:tr w:rsidR="00E06E90" w:rsidRPr="00FD64E9" w:rsidTr="00A87123">
        <w:tc>
          <w:tcPr>
            <w:tcW w:w="768" w:type="dxa"/>
          </w:tcPr>
          <w:p w:rsidR="00E06E90" w:rsidRPr="00FD64E9" w:rsidRDefault="00E06E90" w:rsidP="00A87123">
            <w:pPr>
              <w:ind w:firstLine="0"/>
              <w:jc w:val="left"/>
              <w:rPr>
                <w:b/>
                <w:bCs/>
              </w:rPr>
            </w:pPr>
            <w:r w:rsidRPr="00FD64E9">
              <w:rPr>
                <w:b/>
                <w:bCs/>
              </w:rPr>
              <w:t>16</w:t>
            </w:r>
          </w:p>
        </w:tc>
        <w:tc>
          <w:tcPr>
            <w:tcW w:w="3315" w:type="dxa"/>
          </w:tcPr>
          <w:p w:rsidR="00E06E90" w:rsidRPr="00FD64E9" w:rsidRDefault="00E06E90" w:rsidP="00A87123">
            <w:pPr>
              <w:ind w:firstLine="0"/>
              <w:jc w:val="left"/>
            </w:pPr>
            <w:r w:rsidRPr="00FD64E9">
              <w:t>OrderProcessor.confirmOrder</w:t>
            </w:r>
          </w:p>
          <w:p w:rsidR="00E06E90" w:rsidRPr="00FD64E9" w:rsidRDefault="00E06E90" w:rsidP="00A87123">
            <w:pPr>
              <w:jc w:val="left"/>
              <w:rPr>
                <w:lang w:eastAsia="zh-CN"/>
              </w:rPr>
            </w:pPr>
            <w:r w:rsidRPr="00FD64E9">
              <w:t>missing username</w:t>
            </w:r>
          </w:p>
        </w:tc>
        <w:tc>
          <w:tcPr>
            <w:tcW w:w="3256" w:type="dxa"/>
          </w:tcPr>
          <w:p w:rsidR="00E06E90" w:rsidRDefault="00E06E90" w:rsidP="00A87123">
            <w:pPr>
              <w:pStyle w:val="2"/>
            </w:pPr>
            <w:r>
              <w:t>ERROR: missing username</w:t>
            </w:r>
          </w:p>
        </w:tc>
      </w:tr>
    </w:tbl>
    <w:p w:rsidR="00E06E90" w:rsidRDefault="00E06E90" w:rsidP="009239DE">
      <w:pPr>
        <w:rPr>
          <w:rFonts w:ascii="Times New Roman" w:hAnsi="Times New Roman"/>
          <w:b/>
          <w:bCs/>
          <w:sz w:val="24"/>
          <w:szCs w:val="24"/>
        </w:rPr>
      </w:pPr>
    </w:p>
    <w:p w:rsidR="00E06E90" w:rsidRDefault="00E06E90" w:rsidP="009239DE">
      <w:pPr>
        <w:spacing w:after="160" w:line="259" w:lineRule="auto"/>
        <w:ind w:firstLine="0"/>
        <w:jc w:val="left"/>
      </w:pPr>
      <w:r w:rsidRPr="00AE18AC">
        <w:rPr>
          <w:noProof/>
          <w:lang w:eastAsia="en-IN"/>
        </w:rPr>
        <w:pict>
          <v:shape id="Picture 15" o:spid="_x0000_i1035" type="#_x0000_t75" style="width:465.75pt;height:129pt;visibility:visible">
            <v:imagedata r:id="rId17" o:title=""/>
          </v:shape>
        </w:pict>
      </w:r>
    </w:p>
    <w:p w:rsidR="00E06E90" w:rsidRDefault="00E06E90" w:rsidP="009239DE">
      <w:pPr>
        <w:jc w:val="center"/>
      </w:pPr>
      <w:r>
        <w:t>Testcase: Categorylist</w:t>
      </w:r>
    </w:p>
    <w:p w:rsidR="00E06E90" w:rsidRDefault="00E06E90" w:rsidP="009239DE"/>
    <w:p w:rsidR="00E06E90" w:rsidRDefault="00E06E90" w:rsidP="009239DE">
      <w:r w:rsidRPr="00AE18AC">
        <w:rPr>
          <w:noProof/>
          <w:lang w:eastAsia="en-IN"/>
        </w:rPr>
        <w:pict>
          <v:shape id="Picture 16" o:spid="_x0000_i1036" type="#_x0000_t75" style="width:466.5pt;height:277.5pt;visibility:visible">
            <v:imagedata r:id="rId18" o:title=""/>
          </v:shape>
        </w:pict>
      </w:r>
    </w:p>
    <w:p w:rsidR="00E06E90" w:rsidRDefault="00E06E90" w:rsidP="009239DE">
      <w:pPr>
        <w:jc w:val="center"/>
      </w:pPr>
      <w:r>
        <w:t>Testcase: get product list for a category</w:t>
      </w:r>
    </w:p>
    <w:p w:rsidR="00E06E90" w:rsidRDefault="00E06E90" w:rsidP="009239DE"/>
    <w:p w:rsidR="00E06E90" w:rsidRDefault="00E06E90" w:rsidP="009239DE">
      <w:r w:rsidRPr="00AE18AC">
        <w:rPr>
          <w:noProof/>
          <w:lang w:eastAsia="en-IN"/>
        </w:rPr>
        <w:pict>
          <v:shape id="Picture 18" o:spid="_x0000_i1037" type="#_x0000_t75" style="width:462pt;height:137.25pt;visibility:visible">
            <v:imagedata r:id="rId19" o:title=""/>
          </v:shape>
        </w:pict>
      </w:r>
    </w:p>
    <w:p w:rsidR="00E06E90" w:rsidRDefault="00E06E90" w:rsidP="009239DE">
      <w:pPr>
        <w:jc w:val="center"/>
      </w:pPr>
      <w:r>
        <w:t>Testcase: Cd Info</w:t>
      </w: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  <w:r w:rsidRPr="00AE18AC">
        <w:rPr>
          <w:noProof/>
          <w:lang w:eastAsia="en-IN"/>
        </w:rPr>
        <w:pict>
          <v:shape id="Picture 21" o:spid="_x0000_i1038" type="#_x0000_t75" style="width:465.75pt;height:272.25pt;visibility:visible">
            <v:imagedata r:id="rId20" o:title=""/>
          </v:shape>
        </w:pict>
      </w:r>
    </w:p>
    <w:p w:rsidR="00E06E90" w:rsidRDefault="00E06E90" w:rsidP="009239DE">
      <w:pPr>
        <w:jc w:val="center"/>
      </w:pPr>
      <w:r>
        <w:t>Testcase : Blank username</w:t>
      </w: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  <w:r w:rsidRPr="00AE18AC">
        <w:rPr>
          <w:noProof/>
          <w:lang w:eastAsia="en-IN"/>
        </w:rPr>
        <w:pict>
          <v:shape id="Picture 23" o:spid="_x0000_i1039" type="#_x0000_t75" style="width:465.75pt;height:195pt;visibility:visible">
            <v:imagedata r:id="rId21" o:title=""/>
          </v:shape>
        </w:pict>
      </w: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  <w:r>
        <w:t>Testcase: For blank username/password</w:t>
      </w: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  <w:r w:rsidRPr="00AE18AC">
        <w:rPr>
          <w:noProof/>
          <w:lang w:eastAsia="en-IN"/>
        </w:rPr>
        <w:pict>
          <v:shape id="Picture 24" o:spid="_x0000_i1040" type="#_x0000_t75" style="width:464.25pt;height:202.5pt;visibility:visible">
            <v:imagedata r:id="rId22" o:title=""/>
          </v:shape>
        </w:pict>
      </w:r>
    </w:p>
    <w:p w:rsidR="00E06E90" w:rsidRDefault="00E06E90" w:rsidP="009239DE">
      <w:pPr>
        <w:jc w:val="center"/>
      </w:pPr>
      <w:r>
        <w:t>Testcase: Correct username/password</w:t>
      </w: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  <w:r w:rsidRPr="00AE18AC">
        <w:rPr>
          <w:noProof/>
          <w:lang w:eastAsia="en-IN"/>
        </w:rPr>
        <w:pict>
          <v:shape id="Picture 27" o:spid="_x0000_i1041" type="#_x0000_t75" style="width:465.75pt;height:297.75pt;visibility:visible">
            <v:imagedata r:id="rId23" o:title=""/>
          </v:shape>
        </w:pict>
      </w:r>
    </w:p>
    <w:p w:rsidR="00E06E90" w:rsidRDefault="00E06E90" w:rsidP="009239DE">
      <w:pPr>
        <w:jc w:val="center"/>
      </w:pPr>
      <w:r>
        <w:t>Testcase: Correct total price calculated by createOrder</w:t>
      </w: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  <w:r w:rsidRPr="00AE18AC">
        <w:rPr>
          <w:noProof/>
          <w:lang w:eastAsia="en-IN"/>
        </w:rPr>
        <w:pict>
          <v:shape id="Picture 25" o:spid="_x0000_i1042" type="#_x0000_t75" style="width:462.75pt;height:240pt;visibility:visible">
            <v:imagedata r:id="rId24" o:title=""/>
          </v:shape>
        </w:pict>
      </w:r>
    </w:p>
    <w:p w:rsidR="00E06E90" w:rsidRDefault="00E06E90" w:rsidP="009239DE">
      <w:pPr>
        <w:jc w:val="center"/>
      </w:pPr>
      <w:r>
        <w:t>Testcase: Shopping cart id populated for correct posting of shopping cart (confirmOrder)</w:t>
      </w:r>
    </w:p>
    <w:p w:rsidR="00E06E90" w:rsidRDefault="00E06E90" w:rsidP="009239DE">
      <w:pPr>
        <w:jc w:val="center"/>
      </w:pPr>
    </w:p>
    <w:p w:rsidR="00E06E90" w:rsidRDefault="00E06E90" w:rsidP="009239DE">
      <w:pPr>
        <w:jc w:val="center"/>
      </w:pPr>
      <w:r w:rsidRPr="00AE18AC">
        <w:rPr>
          <w:noProof/>
          <w:lang w:eastAsia="en-IN"/>
        </w:rPr>
        <w:pict>
          <v:shape id="Picture 32" o:spid="_x0000_i1043" type="#_x0000_t75" style="width:464.25pt;height:230.25pt;visibility:visible">
            <v:imagedata r:id="rId25" o:title=""/>
          </v:shape>
        </w:pict>
      </w:r>
    </w:p>
    <w:p w:rsidR="00E06E90" w:rsidRDefault="00E06E90" w:rsidP="009239DE">
      <w:pPr>
        <w:jc w:val="center"/>
      </w:pPr>
      <w:r>
        <w:t>Testcase:Missing payment type handling</w:t>
      </w:r>
    </w:p>
    <w:p w:rsidR="00E06E90" w:rsidRDefault="00E06E90" w:rsidP="009239DE">
      <w:pPr>
        <w:jc w:val="center"/>
      </w:pPr>
    </w:p>
    <w:p w:rsidR="00E06E90" w:rsidRPr="009239DE" w:rsidRDefault="00E06E90" w:rsidP="009239DE">
      <w:pPr>
        <w:rPr>
          <w:rFonts w:ascii="Times New Roman" w:hAnsi="Times New Roman"/>
          <w:b/>
          <w:bCs/>
          <w:sz w:val="24"/>
          <w:szCs w:val="24"/>
        </w:rPr>
      </w:pPr>
    </w:p>
    <w:sectPr w:rsidR="00E06E90" w:rsidRPr="009239DE" w:rsidSect="00A87123">
      <w:pgSz w:w="12240" w:h="15840" w:code="1"/>
      <w:pgMar w:top="1440" w:right="1440" w:bottom="1440" w:left="1440" w:header="0" w:footer="0" w:gutter="0"/>
      <w:cols w:space="708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6E90" w:rsidRDefault="00E06E90" w:rsidP="00706CA7">
      <w:r>
        <w:separator/>
      </w:r>
    </w:p>
  </w:endnote>
  <w:endnote w:type="continuationSeparator" w:id="0">
    <w:p w:rsidR="00E06E90" w:rsidRDefault="00E06E90" w:rsidP="00706C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??¨¬?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6E90" w:rsidRDefault="00E06E90" w:rsidP="00706CA7">
      <w:r>
        <w:separator/>
      </w:r>
    </w:p>
  </w:footnote>
  <w:footnote w:type="continuationSeparator" w:id="0">
    <w:p w:rsidR="00E06E90" w:rsidRDefault="00E06E90" w:rsidP="00706CA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7440F"/>
    <w:multiLevelType w:val="hybridMultilevel"/>
    <w:tmpl w:val="1CB49054"/>
    <w:lvl w:ilvl="0" w:tplc="1E3410DC">
      <w:start w:val="1"/>
      <w:numFmt w:val="decimal"/>
      <w:lvlText w:val="%1."/>
      <w:lvlJc w:val="left"/>
      <w:pPr>
        <w:ind w:left="7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  <w:rPr>
        <w:rFonts w:cs="Times New Roman"/>
      </w:rPr>
    </w:lvl>
  </w:abstractNum>
  <w:abstractNum w:abstractNumId="1">
    <w:nsid w:val="173E67BC"/>
    <w:multiLevelType w:val="hybridMultilevel"/>
    <w:tmpl w:val="CE7624E0"/>
    <w:lvl w:ilvl="0" w:tplc="0409000F">
      <w:start w:val="1"/>
      <w:numFmt w:val="decimal"/>
      <w:lvlText w:val="%1."/>
      <w:lvlJc w:val="left"/>
      <w:pPr>
        <w:ind w:left="10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rawingGridVerticalSpacing w:val="13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35116"/>
    <w:rsid w:val="000000F0"/>
    <w:rsid w:val="0000035B"/>
    <w:rsid w:val="0000121A"/>
    <w:rsid w:val="000020E5"/>
    <w:rsid w:val="000040C1"/>
    <w:rsid w:val="000068EA"/>
    <w:rsid w:val="0000789F"/>
    <w:rsid w:val="000103B9"/>
    <w:rsid w:val="000114B5"/>
    <w:rsid w:val="00011DC8"/>
    <w:rsid w:val="00012220"/>
    <w:rsid w:val="00013C41"/>
    <w:rsid w:val="00013C49"/>
    <w:rsid w:val="00013D0B"/>
    <w:rsid w:val="00015339"/>
    <w:rsid w:val="00022F15"/>
    <w:rsid w:val="00025A3B"/>
    <w:rsid w:val="00026B57"/>
    <w:rsid w:val="00026E2C"/>
    <w:rsid w:val="00027259"/>
    <w:rsid w:val="00027B56"/>
    <w:rsid w:val="00027EA0"/>
    <w:rsid w:val="0003114F"/>
    <w:rsid w:val="00031EFD"/>
    <w:rsid w:val="000353E1"/>
    <w:rsid w:val="00035C1A"/>
    <w:rsid w:val="00037453"/>
    <w:rsid w:val="000421AA"/>
    <w:rsid w:val="000426E8"/>
    <w:rsid w:val="00045250"/>
    <w:rsid w:val="00050190"/>
    <w:rsid w:val="00050EBC"/>
    <w:rsid w:val="0005202B"/>
    <w:rsid w:val="0005228E"/>
    <w:rsid w:val="000533F9"/>
    <w:rsid w:val="000536AB"/>
    <w:rsid w:val="00054020"/>
    <w:rsid w:val="0005473E"/>
    <w:rsid w:val="00056A14"/>
    <w:rsid w:val="00061170"/>
    <w:rsid w:val="00063245"/>
    <w:rsid w:val="0006408B"/>
    <w:rsid w:val="00064490"/>
    <w:rsid w:val="00065C6F"/>
    <w:rsid w:val="00066AD7"/>
    <w:rsid w:val="00066BE2"/>
    <w:rsid w:val="00071F70"/>
    <w:rsid w:val="00073E4D"/>
    <w:rsid w:val="00073FF8"/>
    <w:rsid w:val="000750E0"/>
    <w:rsid w:val="00077F9F"/>
    <w:rsid w:val="000819E7"/>
    <w:rsid w:val="00081B11"/>
    <w:rsid w:val="0008275F"/>
    <w:rsid w:val="00086759"/>
    <w:rsid w:val="0008745F"/>
    <w:rsid w:val="00087767"/>
    <w:rsid w:val="0009030A"/>
    <w:rsid w:val="000931A3"/>
    <w:rsid w:val="00094B63"/>
    <w:rsid w:val="00095888"/>
    <w:rsid w:val="00095E51"/>
    <w:rsid w:val="00096CDC"/>
    <w:rsid w:val="000A3623"/>
    <w:rsid w:val="000A4090"/>
    <w:rsid w:val="000A4790"/>
    <w:rsid w:val="000A4AE3"/>
    <w:rsid w:val="000A5A00"/>
    <w:rsid w:val="000A7308"/>
    <w:rsid w:val="000B19AA"/>
    <w:rsid w:val="000B1B14"/>
    <w:rsid w:val="000B35FB"/>
    <w:rsid w:val="000B70BF"/>
    <w:rsid w:val="000B7892"/>
    <w:rsid w:val="000B78E3"/>
    <w:rsid w:val="000C09B8"/>
    <w:rsid w:val="000C0D67"/>
    <w:rsid w:val="000C2856"/>
    <w:rsid w:val="000C4500"/>
    <w:rsid w:val="000C4DB5"/>
    <w:rsid w:val="000C6D6A"/>
    <w:rsid w:val="000D3A4C"/>
    <w:rsid w:val="000D3BE7"/>
    <w:rsid w:val="000D6D87"/>
    <w:rsid w:val="000D7280"/>
    <w:rsid w:val="000D74D8"/>
    <w:rsid w:val="000E0208"/>
    <w:rsid w:val="000E040C"/>
    <w:rsid w:val="000E0E8B"/>
    <w:rsid w:val="000E16F0"/>
    <w:rsid w:val="000E31C2"/>
    <w:rsid w:val="000E6118"/>
    <w:rsid w:val="000F29C2"/>
    <w:rsid w:val="000F3D7D"/>
    <w:rsid w:val="000F5869"/>
    <w:rsid w:val="000F5AB0"/>
    <w:rsid w:val="000F5B83"/>
    <w:rsid w:val="000F5C1B"/>
    <w:rsid w:val="000F6FBB"/>
    <w:rsid w:val="000F7508"/>
    <w:rsid w:val="000F7991"/>
    <w:rsid w:val="00101FBC"/>
    <w:rsid w:val="00102848"/>
    <w:rsid w:val="00105B2D"/>
    <w:rsid w:val="00106021"/>
    <w:rsid w:val="001063C9"/>
    <w:rsid w:val="0010640E"/>
    <w:rsid w:val="00106861"/>
    <w:rsid w:val="00110405"/>
    <w:rsid w:val="00114A6B"/>
    <w:rsid w:val="00114EA9"/>
    <w:rsid w:val="00115B13"/>
    <w:rsid w:val="00115F59"/>
    <w:rsid w:val="00120C7C"/>
    <w:rsid w:val="00124702"/>
    <w:rsid w:val="00124DB9"/>
    <w:rsid w:val="001262AA"/>
    <w:rsid w:val="00131A53"/>
    <w:rsid w:val="00132B8D"/>
    <w:rsid w:val="00135B7C"/>
    <w:rsid w:val="00136534"/>
    <w:rsid w:val="00137CBA"/>
    <w:rsid w:val="00140271"/>
    <w:rsid w:val="001407E3"/>
    <w:rsid w:val="00142213"/>
    <w:rsid w:val="00153777"/>
    <w:rsid w:val="00154994"/>
    <w:rsid w:val="001553CE"/>
    <w:rsid w:val="001566A2"/>
    <w:rsid w:val="0015729A"/>
    <w:rsid w:val="00157A06"/>
    <w:rsid w:val="0016120A"/>
    <w:rsid w:val="00161278"/>
    <w:rsid w:val="0016179A"/>
    <w:rsid w:val="00162E10"/>
    <w:rsid w:val="0016321C"/>
    <w:rsid w:val="00163843"/>
    <w:rsid w:val="001639A6"/>
    <w:rsid w:val="00163EC5"/>
    <w:rsid w:val="001656EB"/>
    <w:rsid w:val="00165E11"/>
    <w:rsid w:val="00170ED4"/>
    <w:rsid w:val="00171BBC"/>
    <w:rsid w:val="00172607"/>
    <w:rsid w:val="00183C82"/>
    <w:rsid w:val="00185180"/>
    <w:rsid w:val="00185491"/>
    <w:rsid w:val="00185B2B"/>
    <w:rsid w:val="00185B54"/>
    <w:rsid w:val="00187AB6"/>
    <w:rsid w:val="00191F67"/>
    <w:rsid w:val="00196942"/>
    <w:rsid w:val="001A025E"/>
    <w:rsid w:val="001A1AD4"/>
    <w:rsid w:val="001A2988"/>
    <w:rsid w:val="001A5666"/>
    <w:rsid w:val="001A5B5F"/>
    <w:rsid w:val="001A6780"/>
    <w:rsid w:val="001A6A21"/>
    <w:rsid w:val="001A6C55"/>
    <w:rsid w:val="001A71DC"/>
    <w:rsid w:val="001A7778"/>
    <w:rsid w:val="001B15EF"/>
    <w:rsid w:val="001B1BC9"/>
    <w:rsid w:val="001B5169"/>
    <w:rsid w:val="001B6174"/>
    <w:rsid w:val="001C35BC"/>
    <w:rsid w:val="001C4193"/>
    <w:rsid w:val="001C6915"/>
    <w:rsid w:val="001C6F2F"/>
    <w:rsid w:val="001D2753"/>
    <w:rsid w:val="001D3F5C"/>
    <w:rsid w:val="001D6035"/>
    <w:rsid w:val="001D6400"/>
    <w:rsid w:val="001D7E4C"/>
    <w:rsid w:val="001E0F8E"/>
    <w:rsid w:val="001E2057"/>
    <w:rsid w:val="001E3643"/>
    <w:rsid w:val="001E43B6"/>
    <w:rsid w:val="001E4475"/>
    <w:rsid w:val="001E44D6"/>
    <w:rsid w:val="001E4C4C"/>
    <w:rsid w:val="001E6ECE"/>
    <w:rsid w:val="001F1DD4"/>
    <w:rsid w:val="001F7A41"/>
    <w:rsid w:val="001F7C40"/>
    <w:rsid w:val="00200837"/>
    <w:rsid w:val="0020296D"/>
    <w:rsid w:val="002059C3"/>
    <w:rsid w:val="00205A16"/>
    <w:rsid w:val="002068B0"/>
    <w:rsid w:val="00210880"/>
    <w:rsid w:val="00211EA8"/>
    <w:rsid w:val="002140A3"/>
    <w:rsid w:val="002141B4"/>
    <w:rsid w:val="00215438"/>
    <w:rsid w:val="0022042E"/>
    <w:rsid w:val="00222D77"/>
    <w:rsid w:val="00223B3F"/>
    <w:rsid w:val="0022571B"/>
    <w:rsid w:val="002260A8"/>
    <w:rsid w:val="002260CC"/>
    <w:rsid w:val="0023075B"/>
    <w:rsid w:val="00232CB7"/>
    <w:rsid w:val="0023363B"/>
    <w:rsid w:val="00235036"/>
    <w:rsid w:val="00235323"/>
    <w:rsid w:val="0023615B"/>
    <w:rsid w:val="00244681"/>
    <w:rsid w:val="002448EC"/>
    <w:rsid w:val="00245853"/>
    <w:rsid w:val="002511D7"/>
    <w:rsid w:val="00251CD7"/>
    <w:rsid w:val="00252A8D"/>
    <w:rsid w:val="00252AE0"/>
    <w:rsid w:val="002535D6"/>
    <w:rsid w:val="00253822"/>
    <w:rsid w:val="00255D00"/>
    <w:rsid w:val="002573CC"/>
    <w:rsid w:val="002574AF"/>
    <w:rsid w:val="0025795F"/>
    <w:rsid w:val="002606F2"/>
    <w:rsid w:val="00260C45"/>
    <w:rsid w:val="00261455"/>
    <w:rsid w:val="0026262A"/>
    <w:rsid w:val="0026349C"/>
    <w:rsid w:val="00263571"/>
    <w:rsid w:val="002639D0"/>
    <w:rsid w:val="00263BFC"/>
    <w:rsid w:val="00266AE3"/>
    <w:rsid w:val="00270F59"/>
    <w:rsid w:val="002716D0"/>
    <w:rsid w:val="002730EF"/>
    <w:rsid w:val="00273CFA"/>
    <w:rsid w:val="00274812"/>
    <w:rsid w:val="00282014"/>
    <w:rsid w:val="00283C97"/>
    <w:rsid w:val="002865E3"/>
    <w:rsid w:val="002875E8"/>
    <w:rsid w:val="00290869"/>
    <w:rsid w:val="0029087E"/>
    <w:rsid w:val="002924CC"/>
    <w:rsid w:val="0029313F"/>
    <w:rsid w:val="002A1AD8"/>
    <w:rsid w:val="002A4552"/>
    <w:rsid w:val="002A4D29"/>
    <w:rsid w:val="002A593F"/>
    <w:rsid w:val="002A5C58"/>
    <w:rsid w:val="002A76BC"/>
    <w:rsid w:val="002B2674"/>
    <w:rsid w:val="002B3B04"/>
    <w:rsid w:val="002B412A"/>
    <w:rsid w:val="002B4E86"/>
    <w:rsid w:val="002B54E9"/>
    <w:rsid w:val="002B5B39"/>
    <w:rsid w:val="002C00DF"/>
    <w:rsid w:val="002C0891"/>
    <w:rsid w:val="002C2192"/>
    <w:rsid w:val="002C3AAE"/>
    <w:rsid w:val="002C61A7"/>
    <w:rsid w:val="002C7182"/>
    <w:rsid w:val="002D039C"/>
    <w:rsid w:val="002D53BE"/>
    <w:rsid w:val="002D5FD1"/>
    <w:rsid w:val="002E16AE"/>
    <w:rsid w:val="002E1950"/>
    <w:rsid w:val="002E389A"/>
    <w:rsid w:val="002E4AF3"/>
    <w:rsid w:val="002E786B"/>
    <w:rsid w:val="002F042B"/>
    <w:rsid w:val="002F0733"/>
    <w:rsid w:val="002F24BF"/>
    <w:rsid w:val="002F7166"/>
    <w:rsid w:val="002F7357"/>
    <w:rsid w:val="002F754C"/>
    <w:rsid w:val="002F7D2F"/>
    <w:rsid w:val="00300EDE"/>
    <w:rsid w:val="00303C87"/>
    <w:rsid w:val="00305990"/>
    <w:rsid w:val="0030601F"/>
    <w:rsid w:val="0030768D"/>
    <w:rsid w:val="00310874"/>
    <w:rsid w:val="00310BF6"/>
    <w:rsid w:val="00311AA5"/>
    <w:rsid w:val="003129C4"/>
    <w:rsid w:val="00316A51"/>
    <w:rsid w:val="00323D0F"/>
    <w:rsid w:val="00325202"/>
    <w:rsid w:val="00327248"/>
    <w:rsid w:val="003279A1"/>
    <w:rsid w:val="00327AEB"/>
    <w:rsid w:val="00330314"/>
    <w:rsid w:val="00330EC7"/>
    <w:rsid w:val="00334AB2"/>
    <w:rsid w:val="00335A24"/>
    <w:rsid w:val="0033760A"/>
    <w:rsid w:val="003429C2"/>
    <w:rsid w:val="003438DB"/>
    <w:rsid w:val="003468C8"/>
    <w:rsid w:val="00351E8B"/>
    <w:rsid w:val="00353AE1"/>
    <w:rsid w:val="00356B0E"/>
    <w:rsid w:val="00360FAD"/>
    <w:rsid w:val="00361FD8"/>
    <w:rsid w:val="00363375"/>
    <w:rsid w:val="003665F1"/>
    <w:rsid w:val="003668FE"/>
    <w:rsid w:val="00373C65"/>
    <w:rsid w:val="003750F2"/>
    <w:rsid w:val="0037564D"/>
    <w:rsid w:val="00376084"/>
    <w:rsid w:val="003763B5"/>
    <w:rsid w:val="003775B3"/>
    <w:rsid w:val="00380FD5"/>
    <w:rsid w:val="00386250"/>
    <w:rsid w:val="00386252"/>
    <w:rsid w:val="00386EFC"/>
    <w:rsid w:val="003878DC"/>
    <w:rsid w:val="003937BC"/>
    <w:rsid w:val="003938C7"/>
    <w:rsid w:val="003A06FE"/>
    <w:rsid w:val="003A17B8"/>
    <w:rsid w:val="003A1B74"/>
    <w:rsid w:val="003A20D2"/>
    <w:rsid w:val="003A2331"/>
    <w:rsid w:val="003A24BC"/>
    <w:rsid w:val="003A3136"/>
    <w:rsid w:val="003A358C"/>
    <w:rsid w:val="003A67F6"/>
    <w:rsid w:val="003B248B"/>
    <w:rsid w:val="003B2688"/>
    <w:rsid w:val="003B2DCF"/>
    <w:rsid w:val="003B369F"/>
    <w:rsid w:val="003B5A58"/>
    <w:rsid w:val="003B724C"/>
    <w:rsid w:val="003B7BBA"/>
    <w:rsid w:val="003C003B"/>
    <w:rsid w:val="003C06F9"/>
    <w:rsid w:val="003C11DC"/>
    <w:rsid w:val="003C2F0B"/>
    <w:rsid w:val="003C3D63"/>
    <w:rsid w:val="003C6CAA"/>
    <w:rsid w:val="003C76CE"/>
    <w:rsid w:val="003D0C99"/>
    <w:rsid w:val="003D18B1"/>
    <w:rsid w:val="003D1F1D"/>
    <w:rsid w:val="003D40F7"/>
    <w:rsid w:val="003D4426"/>
    <w:rsid w:val="003D4E8D"/>
    <w:rsid w:val="003D5FEA"/>
    <w:rsid w:val="003E0D95"/>
    <w:rsid w:val="003E1AA3"/>
    <w:rsid w:val="003E3D01"/>
    <w:rsid w:val="003E5A51"/>
    <w:rsid w:val="003E6D34"/>
    <w:rsid w:val="003E7BBF"/>
    <w:rsid w:val="003E7ECE"/>
    <w:rsid w:val="003F0ED8"/>
    <w:rsid w:val="003F33EE"/>
    <w:rsid w:val="003F4FBB"/>
    <w:rsid w:val="003F658E"/>
    <w:rsid w:val="00400676"/>
    <w:rsid w:val="004007C7"/>
    <w:rsid w:val="00400F89"/>
    <w:rsid w:val="004023E8"/>
    <w:rsid w:val="0040596A"/>
    <w:rsid w:val="004064F3"/>
    <w:rsid w:val="004070BA"/>
    <w:rsid w:val="00407BC6"/>
    <w:rsid w:val="00411190"/>
    <w:rsid w:val="00411D7F"/>
    <w:rsid w:val="00412887"/>
    <w:rsid w:val="00412CFE"/>
    <w:rsid w:val="00413958"/>
    <w:rsid w:val="00414721"/>
    <w:rsid w:val="00414F78"/>
    <w:rsid w:val="00414FA8"/>
    <w:rsid w:val="004156F4"/>
    <w:rsid w:val="00416F2E"/>
    <w:rsid w:val="00420230"/>
    <w:rsid w:val="00420645"/>
    <w:rsid w:val="0042202E"/>
    <w:rsid w:val="00423114"/>
    <w:rsid w:val="00424A50"/>
    <w:rsid w:val="00425EEC"/>
    <w:rsid w:val="0043055B"/>
    <w:rsid w:val="0043076D"/>
    <w:rsid w:val="00431424"/>
    <w:rsid w:val="00432126"/>
    <w:rsid w:val="004323EB"/>
    <w:rsid w:val="0043374E"/>
    <w:rsid w:val="0043749A"/>
    <w:rsid w:val="0044032F"/>
    <w:rsid w:val="004423D0"/>
    <w:rsid w:val="00444AB4"/>
    <w:rsid w:val="0044512C"/>
    <w:rsid w:val="0044679E"/>
    <w:rsid w:val="00446C3D"/>
    <w:rsid w:val="0044748C"/>
    <w:rsid w:val="00447C89"/>
    <w:rsid w:val="00447CE2"/>
    <w:rsid w:val="00447D87"/>
    <w:rsid w:val="0045016B"/>
    <w:rsid w:val="0045038F"/>
    <w:rsid w:val="0045085B"/>
    <w:rsid w:val="004508A4"/>
    <w:rsid w:val="00452E3E"/>
    <w:rsid w:val="00453AF5"/>
    <w:rsid w:val="0045433D"/>
    <w:rsid w:val="00455622"/>
    <w:rsid w:val="00455F2F"/>
    <w:rsid w:val="00455FBF"/>
    <w:rsid w:val="004564B1"/>
    <w:rsid w:val="00456D43"/>
    <w:rsid w:val="00460ABA"/>
    <w:rsid w:val="00461141"/>
    <w:rsid w:val="00461179"/>
    <w:rsid w:val="00463EE0"/>
    <w:rsid w:val="00470368"/>
    <w:rsid w:val="004714A8"/>
    <w:rsid w:val="00471DCB"/>
    <w:rsid w:val="00472FA7"/>
    <w:rsid w:val="00473276"/>
    <w:rsid w:val="004764CD"/>
    <w:rsid w:val="00477C6C"/>
    <w:rsid w:val="00481F25"/>
    <w:rsid w:val="004821D9"/>
    <w:rsid w:val="0048305E"/>
    <w:rsid w:val="004846BF"/>
    <w:rsid w:val="004848DA"/>
    <w:rsid w:val="00486107"/>
    <w:rsid w:val="0048667C"/>
    <w:rsid w:val="00486C77"/>
    <w:rsid w:val="00490354"/>
    <w:rsid w:val="004911AD"/>
    <w:rsid w:val="00493E45"/>
    <w:rsid w:val="0049488A"/>
    <w:rsid w:val="00494B48"/>
    <w:rsid w:val="004964DC"/>
    <w:rsid w:val="00497445"/>
    <w:rsid w:val="004A060A"/>
    <w:rsid w:val="004A4AAB"/>
    <w:rsid w:val="004A6F09"/>
    <w:rsid w:val="004B0D78"/>
    <w:rsid w:val="004B2C06"/>
    <w:rsid w:val="004B401F"/>
    <w:rsid w:val="004B45CA"/>
    <w:rsid w:val="004B464A"/>
    <w:rsid w:val="004B4F16"/>
    <w:rsid w:val="004B7103"/>
    <w:rsid w:val="004B7E07"/>
    <w:rsid w:val="004C27E3"/>
    <w:rsid w:val="004C3665"/>
    <w:rsid w:val="004C388E"/>
    <w:rsid w:val="004C5AEE"/>
    <w:rsid w:val="004D125C"/>
    <w:rsid w:val="004D2A09"/>
    <w:rsid w:val="004D78B6"/>
    <w:rsid w:val="004E0A5C"/>
    <w:rsid w:val="004E17F2"/>
    <w:rsid w:val="004E2761"/>
    <w:rsid w:val="004E2E0E"/>
    <w:rsid w:val="004E616A"/>
    <w:rsid w:val="004E63D2"/>
    <w:rsid w:val="004E7903"/>
    <w:rsid w:val="004E7955"/>
    <w:rsid w:val="004F13DB"/>
    <w:rsid w:val="004F235E"/>
    <w:rsid w:val="004F507E"/>
    <w:rsid w:val="004F527B"/>
    <w:rsid w:val="004F6811"/>
    <w:rsid w:val="005008C5"/>
    <w:rsid w:val="00501BCF"/>
    <w:rsid w:val="00501C36"/>
    <w:rsid w:val="005026FD"/>
    <w:rsid w:val="00504BD0"/>
    <w:rsid w:val="00506519"/>
    <w:rsid w:val="005112B8"/>
    <w:rsid w:val="00513AB9"/>
    <w:rsid w:val="0051511E"/>
    <w:rsid w:val="00515EEA"/>
    <w:rsid w:val="005160CC"/>
    <w:rsid w:val="005175EE"/>
    <w:rsid w:val="00517CC1"/>
    <w:rsid w:val="0052286A"/>
    <w:rsid w:val="00522E0B"/>
    <w:rsid w:val="005230EB"/>
    <w:rsid w:val="005238BC"/>
    <w:rsid w:val="00524887"/>
    <w:rsid w:val="00526F7D"/>
    <w:rsid w:val="0053067B"/>
    <w:rsid w:val="00530877"/>
    <w:rsid w:val="005321C2"/>
    <w:rsid w:val="005323E4"/>
    <w:rsid w:val="00532BE0"/>
    <w:rsid w:val="00535891"/>
    <w:rsid w:val="00537559"/>
    <w:rsid w:val="00540F2D"/>
    <w:rsid w:val="0054191B"/>
    <w:rsid w:val="00542C3A"/>
    <w:rsid w:val="005441FA"/>
    <w:rsid w:val="005446F3"/>
    <w:rsid w:val="005454F7"/>
    <w:rsid w:val="00546CA6"/>
    <w:rsid w:val="00547BF5"/>
    <w:rsid w:val="005538CD"/>
    <w:rsid w:val="00553EFD"/>
    <w:rsid w:val="005546B4"/>
    <w:rsid w:val="005550A4"/>
    <w:rsid w:val="005604C3"/>
    <w:rsid w:val="00560725"/>
    <w:rsid w:val="00561785"/>
    <w:rsid w:val="00562474"/>
    <w:rsid w:val="00564149"/>
    <w:rsid w:val="00564C82"/>
    <w:rsid w:val="00565AD4"/>
    <w:rsid w:val="0056620B"/>
    <w:rsid w:val="00566B62"/>
    <w:rsid w:val="00566DBF"/>
    <w:rsid w:val="00567093"/>
    <w:rsid w:val="00570ABD"/>
    <w:rsid w:val="0057120D"/>
    <w:rsid w:val="005744D3"/>
    <w:rsid w:val="005776EE"/>
    <w:rsid w:val="00580AC5"/>
    <w:rsid w:val="00580DF9"/>
    <w:rsid w:val="0058120D"/>
    <w:rsid w:val="005813E8"/>
    <w:rsid w:val="0058284A"/>
    <w:rsid w:val="0058307F"/>
    <w:rsid w:val="0058427E"/>
    <w:rsid w:val="005859E6"/>
    <w:rsid w:val="00585E26"/>
    <w:rsid w:val="005868D9"/>
    <w:rsid w:val="0058760B"/>
    <w:rsid w:val="00591267"/>
    <w:rsid w:val="00594228"/>
    <w:rsid w:val="00594A2A"/>
    <w:rsid w:val="0059607E"/>
    <w:rsid w:val="005A0881"/>
    <w:rsid w:val="005A1C32"/>
    <w:rsid w:val="005A1DD0"/>
    <w:rsid w:val="005A7CA5"/>
    <w:rsid w:val="005B109D"/>
    <w:rsid w:val="005B22A1"/>
    <w:rsid w:val="005B22F8"/>
    <w:rsid w:val="005B2AC4"/>
    <w:rsid w:val="005B39EF"/>
    <w:rsid w:val="005B48D5"/>
    <w:rsid w:val="005B64B0"/>
    <w:rsid w:val="005B6C54"/>
    <w:rsid w:val="005B7741"/>
    <w:rsid w:val="005C0353"/>
    <w:rsid w:val="005C06BC"/>
    <w:rsid w:val="005C1545"/>
    <w:rsid w:val="005C1A64"/>
    <w:rsid w:val="005C2A51"/>
    <w:rsid w:val="005C3DCC"/>
    <w:rsid w:val="005C3EFB"/>
    <w:rsid w:val="005C4194"/>
    <w:rsid w:val="005C5FED"/>
    <w:rsid w:val="005C6238"/>
    <w:rsid w:val="005C7851"/>
    <w:rsid w:val="005D0A24"/>
    <w:rsid w:val="005D1456"/>
    <w:rsid w:val="005D24C3"/>
    <w:rsid w:val="005D50C0"/>
    <w:rsid w:val="005D5C0B"/>
    <w:rsid w:val="005E08D9"/>
    <w:rsid w:val="005E105D"/>
    <w:rsid w:val="005E1505"/>
    <w:rsid w:val="005E1EAD"/>
    <w:rsid w:val="005E3152"/>
    <w:rsid w:val="005E6B8C"/>
    <w:rsid w:val="005F0205"/>
    <w:rsid w:val="005F0C97"/>
    <w:rsid w:val="005F549B"/>
    <w:rsid w:val="005F6133"/>
    <w:rsid w:val="005F6B29"/>
    <w:rsid w:val="005F700C"/>
    <w:rsid w:val="005F741F"/>
    <w:rsid w:val="006001DA"/>
    <w:rsid w:val="006004C9"/>
    <w:rsid w:val="00602619"/>
    <w:rsid w:val="006027BC"/>
    <w:rsid w:val="00602BEA"/>
    <w:rsid w:val="00605426"/>
    <w:rsid w:val="00607AC5"/>
    <w:rsid w:val="00610776"/>
    <w:rsid w:val="0061203A"/>
    <w:rsid w:val="00615A60"/>
    <w:rsid w:val="00615EE2"/>
    <w:rsid w:val="0061609F"/>
    <w:rsid w:val="00621A11"/>
    <w:rsid w:val="00621FE0"/>
    <w:rsid w:val="006224CF"/>
    <w:rsid w:val="00624F5E"/>
    <w:rsid w:val="00625195"/>
    <w:rsid w:val="00626EE9"/>
    <w:rsid w:val="0062724E"/>
    <w:rsid w:val="006272C3"/>
    <w:rsid w:val="00631A95"/>
    <w:rsid w:val="00632FFA"/>
    <w:rsid w:val="00634453"/>
    <w:rsid w:val="00634F26"/>
    <w:rsid w:val="00635567"/>
    <w:rsid w:val="00640070"/>
    <w:rsid w:val="006401C0"/>
    <w:rsid w:val="00640EFE"/>
    <w:rsid w:val="0064276F"/>
    <w:rsid w:val="00644B5E"/>
    <w:rsid w:val="00647624"/>
    <w:rsid w:val="00650438"/>
    <w:rsid w:val="00652EC4"/>
    <w:rsid w:val="006531AC"/>
    <w:rsid w:val="00655961"/>
    <w:rsid w:val="00656438"/>
    <w:rsid w:val="00656719"/>
    <w:rsid w:val="00656E1B"/>
    <w:rsid w:val="00661ADF"/>
    <w:rsid w:val="00661C7D"/>
    <w:rsid w:val="00662788"/>
    <w:rsid w:val="00662859"/>
    <w:rsid w:val="0066327E"/>
    <w:rsid w:val="00663563"/>
    <w:rsid w:val="00664671"/>
    <w:rsid w:val="00664AB1"/>
    <w:rsid w:val="006666B6"/>
    <w:rsid w:val="00670135"/>
    <w:rsid w:val="006705E3"/>
    <w:rsid w:val="0067325B"/>
    <w:rsid w:val="00673F2B"/>
    <w:rsid w:val="0067410B"/>
    <w:rsid w:val="00675CCF"/>
    <w:rsid w:val="006825F2"/>
    <w:rsid w:val="0068360A"/>
    <w:rsid w:val="006875F2"/>
    <w:rsid w:val="00687DD8"/>
    <w:rsid w:val="00687F67"/>
    <w:rsid w:val="00691FE1"/>
    <w:rsid w:val="00693123"/>
    <w:rsid w:val="006949E5"/>
    <w:rsid w:val="00696163"/>
    <w:rsid w:val="00697A9D"/>
    <w:rsid w:val="006A030E"/>
    <w:rsid w:val="006A1D30"/>
    <w:rsid w:val="006A4C89"/>
    <w:rsid w:val="006A4C93"/>
    <w:rsid w:val="006A6822"/>
    <w:rsid w:val="006B03C3"/>
    <w:rsid w:val="006B0E30"/>
    <w:rsid w:val="006B1142"/>
    <w:rsid w:val="006B353C"/>
    <w:rsid w:val="006B405A"/>
    <w:rsid w:val="006B6A18"/>
    <w:rsid w:val="006C0ED2"/>
    <w:rsid w:val="006C1D61"/>
    <w:rsid w:val="006C267E"/>
    <w:rsid w:val="006C355F"/>
    <w:rsid w:val="006C3D9C"/>
    <w:rsid w:val="006C3E7B"/>
    <w:rsid w:val="006C5855"/>
    <w:rsid w:val="006C5FB8"/>
    <w:rsid w:val="006C6C6F"/>
    <w:rsid w:val="006C72B0"/>
    <w:rsid w:val="006D5D45"/>
    <w:rsid w:val="006D676E"/>
    <w:rsid w:val="006D7303"/>
    <w:rsid w:val="006D75EF"/>
    <w:rsid w:val="006E43DC"/>
    <w:rsid w:val="006E4698"/>
    <w:rsid w:val="006E562C"/>
    <w:rsid w:val="006F25E0"/>
    <w:rsid w:val="006F3585"/>
    <w:rsid w:val="006F38EC"/>
    <w:rsid w:val="006F5CED"/>
    <w:rsid w:val="006F6447"/>
    <w:rsid w:val="00703235"/>
    <w:rsid w:val="007039AC"/>
    <w:rsid w:val="00706CA7"/>
    <w:rsid w:val="00707823"/>
    <w:rsid w:val="00710A39"/>
    <w:rsid w:val="00713B1E"/>
    <w:rsid w:val="00714C17"/>
    <w:rsid w:val="00715752"/>
    <w:rsid w:val="007159B0"/>
    <w:rsid w:val="00716D2C"/>
    <w:rsid w:val="0071737E"/>
    <w:rsid w:val="0072024E"/>
    <w:rsid w:val="007226CA"/>
    <w:rsid w:val="00722773"/>
    <w:rsid w:val="00725768"/>
    <w:rsid w:val="00726898"/>
    <w:rsid w:val="0072762F"/>
    <w:rsid w:val="00727FD1"/>
    <w:rsid w:val="007301EA"/>
    <w:rsid w:val="00730567"/>
    <w:rsid w:val="00732055"/>
    <w:rsid w:val="00732F58"/>
    <w:rsid w:val="00734114"/>
    <w:rsid w:val="00736CB0"/>
    <w:rsid w:val="00741E8C"/>
    <w:rsid w:val="00742601"/>
    <w:rsid w:val="00742927"/>
    <w:rsid w:val="007459F1"/>
    <w:rsid w:val="00747BF6"/>
    <w:rsid w:val="0075088F"/>
    <w:rsid w:val="00751179"/>
    <w:rsid w:val="0075144F"/>
    <w:rsid w:val="00751BF2"/>
    <w:rsid w:val="00752346"/>
    <w:rsid w:val="00753AAD"/>
    <w:rsid w:val="0075732E"/>
    <w:rsid w:val="00760226"/>
    <w:rsid w:val="00762F09"/>
    <w:rsid w:val="00766F37"/>
    <w:rsid w:val="00770F38"/>
    <w:rsid w:val="00771752"/>
    <w:rsid w:val="00772D32"/>
    <w:rsid w:val="00774644"/>
    <w:rsid w:val="00777723"/>
    <w:rsid w:val="0078604D"/>
    <w:rsid w:val="00787A14"/>
    <w:rsid w:val="00787D3C"/>
    <w:rsid w:val="00790CB5"/>
    <w:rsid w:val="00791E66"/>
    <w:rsid w:val="0079337E"/>
    <w:rsid w:val="00794C45"/>
    <w:rsid w:val="00795CFF"/>
    <w:rsid w:val="0079674F"/>
    <w:rsid w:val="007A143D"/>
    <w:rsid w:val="007A2B85"/>
    <w:rsid w:val="007A3362"/>
    <w:rsid w:val="007A39C5"/>
    <w:rsid w:val="007A3DE5"/>
    <w:rsid w:val="007A5EA8"/>
    <w:rsid w:val="007A62C8"/>
    <w:rsid w:val="007A7CE0"/>
    <w:rsid w:val="007B229F"/>
    <w:rsid w:val="007B3A76"/>
    <w:rsid w:val="007B4262"/>
    <w:rsid w:val="007B4F8A"/>
    <w:rsid w:val="007B686F"/>
    <w:rsid w:val="007B7214"/>
    <w:rsid w:val="007B7497"/>
    <w:rsid w:val="007B7BD8"/>
    <w:rsid w:val="007C0640"/>
    <w:rsid w:val="007C4793"/>
    <w:rsid w:val="007C52BD"/>
    <w:rsid w:val="007D0A4E"/>
    <w:rsid w:val="007D0E84"/>
    <w:rsid w:val="007D13BF"/>
    <w:rsid w:val="007D19FD"/>
    <w:rsid w:val="007D1FF6"/>
    <w:rsid w:val="007D5B3C"/>
    <w:rsid w:val="007D6D84"/>
    <w:rsid w:val="007D7C15"/>
    <w:rsid w:val="007E0705"/>
    <w:rsid w:val="007E215E"/>
    <w:rsid w:val="007E5257"/>
    <w:rsid w:val="007E7FC5"/>
    <w:rsid w:val="007F32AF"/>
    <w:rsid w:val="007F3E2A"/>
    <w:rsid w:val="007F4201"/>
    <w:rsid w:val="007F56F0"/>
    <w:rsid w:val="007F5D0B"/>
    <w:rsid w:val="007F5E76"/>
    <w:rsid w:val="007F6AEB"/>
    <w:rsid w:val="008027FA"/>
    <w:rsid w:val="00803A5A"/>
    <w:rsid w:val="00804C83"/>
    <w:rsid w:val="008058F9"/>
    <w:rsid w:val="0081095F"/>
    <w:rsid w:val="00811C94"/>
    <w:rsid w:val="00811F6C"/>
    <w:rsid w:val="0081345F"/>
    <w:rsid w:val="008165BD"/>
    <w:rsid w:val="0081661C"/>
    <w:rsid w:val="0081728D"/>
    <w:rsid w:val="00817B21"/>
    <w:rsid w:val="008223E7"/>
    <w:rsid w:val="00823851"/>
    <w:rsid w:val="00823B7E"/>
    <w:rsid w:val="0082506D"/>
    <w:rsid w:val="0082634D"/>
    <w:rsid w:val="00826ADD"/>
    <w:rsid w:val="008273DE"/>
    <w:rsid w:val="00827691"/>
    <w:rsid w:val="008323B1"/>
    <w:rsid w:val="00832536"/>
    <w:rsid w:val="00832980"/>
    <w:rsid w:val="008337F4"/>
    <w:rsid w:val="0083489F"/>
    <w:rsid w:val="00834ADA"/>
    <w:rsid w:val="0083518D"/>
    <w:rsid w:val="008360ED"/>
    <w:rsid w:val="00836B61"/>
    <w:rsid w:val="008373BB"/>
    <w:rsid w:val="00837F28"/>
    <w:rsid w:val="008417BE"/>
    <w:rsid w:val="00841A1D"/>
    <w:rsid w:val="00841F23"/>
    <w:rsid w:val="00843775"/>
    <w:rsid w:val="00846F2B"/>
    <w:rsid w:val="00847915"/>
    <w:rsid w:val="00847AAC"/>
    <w:rsid w:val="008502E3"/>
    <w:rsid w:val="008519B3"/>
    <w:rsid w:val="00852142"/>
    <w:rsid w:val="00853703"/>
    <w:rsid w:val="00853E7D"/>
    <w:rsid w:val="00854169"/>
    <w:rsid w:val="008548A7"/>
    <w:rsid w:val="008552A8"/>
    <w:rsid w:val="00856447"/>
    <w:rsid w:val="008578AB"/>
    <w:rsid w:val="00861964"/>
    <w:rsid w:val="00861F41"/>
    <w:rsid w:val="0086360E"/>
    <w:rsid w:val="008651D4"/>
    <w:rsid w:val="00870499"/>
    <w:rsid w:val="00870958"/>
    <w:rsid w:val="00870CFE"/>
    <w:rsid w:val="0087204F"/>
    <w:rsid w:val="008745C5"/>
    <w:rsid w:val="00874D33"/>
    <w:rsid w:val="00874F82"/>
    <w:rsid w:val="008813F1"/>
    <w:rsid w:val="00881D65"/>
    <w:rsid w:val="00882C4F"/>
    <w:rsid w:val="00883718"/>
    <w:rsid w:val="00883F73"/>
    <w:rsid w:val="00885A8F"/>
    <w:rsid w:val="00886CAB"/>
    <w:rsid w:val="00886E34"/>
    <w:rsid w:val="008905BC"/>
    <w:rsid w:val="0089276F"/>
    <w:rsid w:val="0089356C"/>
    <w:rsid w:val="00894878"/>
    <w:rsid w:val="00896813"/>
    <w:rsid w:val="00896F3C"/>
    <w:rsid w:val="00897F28"/>
    <w:rsid w:val="008B0276"/>
    <w:rsid w:val="008B140F"/>
    <w:rsid w:val="008B5E64"/>
    <w:rsid w:val="008C156B"/>
    <w:rsid w:val="008C164C"/>
    <w:rsid w:val="008C17B3"/>
    <w:rsid w:val="008C2266"/>
    <w:rsid w:val="008C2813"/>
    <w:rsid w:val="008C35B1"/>
    <w:rsid w:val="008C35D7"/>
    <w:rsid w:val="008C3D4B"/>
    <w:rsid w:val="008C3D5B"/>
    <w:rsid w:val="008C40E4"/>
    <w:rsid w:val="008C4847"/>
    <w:rsid w:val="008C53F4"/>
    <w:rsid w:val="008C586A"/>
    <w:rsid w:val="008C66E8"/>
    <w:rsid w:val="008D0517"/>
    <w:rsid w:val="008D0DF2"/>
    <w:rsid w:val="008D1A2D"/>
    <w:rsid w:val="008D2018"/>
    <w:rsid w:val="008D209A"/>
    <w:rsid w:val="008D327E"/>
    <w:rsid w:val="008D32B4"/>
    <w:rsid w:val="008D37D5"/>
    <w:rsid w:val="008D4E7D"/>
    <w:rsid w:val="008D5719"/>
    <w:rsid w:val="008D585F"/>
    <w:rsid w:val="008D5D14"/>
    <w:rsid w:val="008D6246"/>
    <w:rsid w:val="008D77CF"/>
    <w:rsid w:val="008E15FE"/>
    <w:rsid w:val="008E270A"/>
    <w:rsid w:val="008E2D60"/>
    <w:rsid w:val="008E2E31"/>
    <w:rsid w:val="008E32B7"/>
    <w:rsid w:val="008E5E4B"/>
    <w:rsid w:val="008E700E"/>
    <w:rsid w:val="008F2431"/>
    <w:rsid w:val="008F365F"/>
    <w:rsid w:val="008F64D4"/>
    <w:rsid w:val="008F69B2"/>
    <w:rsid w:val="008F7047"/>
    <w:rsid w:val="009005F9"/>
    <w:rsid w:val="00900700"/>
    <w:rsid w:val="00903B85"/>
    <w:rsid w:val="00905749"/>
    <w:rsid w:val="00906202"/>
    <w:rsid w:val="00907CA9"/>
    <w:rsid w:val="009112C7"/>
    <w:rsid w:val="00915F9E"/>
    <w:rsid w:val="00916FC4"/>
    <w:rsid w:val="00921608"/>
    <w:rsid w:val="00921964"/>
    <w:rsid w:val="00921A42"/>
    <w:rsid w:val="009239DE"/>
    <w:rsid w:val="00924D8B"/>
    <w:rsid w:val="00927384"/>
    <w:rsid w:val="0092738C"/>
    <w:rsid w:val="009310F0"/>
    <w:rsid w:val="009312F4"/>
    <w:rsid w:val="00932B21"/>
    <w:rsid w:val="009343D9"/>
    <w:rsid w:val="00934FFE"/>
    <w:rsid w:val="00937624"/>
    <w:rsid w:val="00940F70"/>
    <w:rsid w:val="00941165"/>
    <w:rsid w:val="0094202E"/>
    <w:rsid w:val="009435DE"/>
    <w:rsid w:val="00944392"/>
    <w:rsid w:val="0094498B"/>
    <w:rsid w:val="00944DC8"/>
    <w:rsid w:val="00944DFD"/>
    <w:rsid w:val="0094627B"/>
    <w:rsid w:val="00950591"/>
    <w:rsid w:val="009507AA"/>
    <w:rsid w:val="009552D1"/>
    <w:rsid w:val="00956016"/>
    <w:rsid w:val="00956DB3"/>
    <w:rsid w:val="0096040B"/>
    <w:rsid w:val="009613B5"/>
    <w:rsid w:val="00962486"/>
    <w:rsid w:val="0096582A"/>
    <w:rsid w:val="00965F27"/>
    <w:rsid w:val="00966F35"/>
    <w:rsid w:val="00970816"/>
    <w:rsid w:val="00970B26"/>
    <w:rsid w:val="00970E9E"/>
    <w:rsid w:val="00973793"/>
    <w:rsid w:val="0097438F"/>
    <w:rsid w:val="00976844"/>
    <w:rsid w:val="00982855"/>
    <w:rsid w:val="00982E7D"/>
    <w:rsid w:val="00983631"/>
    <w:rsid w:val="009851CF"/>
    <w:rsid w:val="00985D88"/>
    <w:rsid w:val="00985FF7"/>
    <w:rsid w:val="00986FB7"/>
    <w:rsid w:val="00991329"/>
    <w:rsid w:val="00991681"/>
    <w:rsid w:val="00991C4A"/>
    <w:rsid w:val="00993135"/>
    <w:rsid w:val="00993E4B"/>
    <w:rsid w:val="00994175"/>
    <w:rsid w:val="0099505A"/>
    <w:rsid w:val="009977DC"/>
    <w:rsid w:val="009977E1"/>
    <w:rsid w:val="00997E8F"/>
    <w:rsid w:val="009A06E8"/>
    <w:rsid w:val="009A07EF"/>
    <w:rsid w:val="009A1459"/>
    <w:rsid w:val="009A32B0"/>
    <w:rsid w:val="009A6423"/>
    <w:rsid w:val="009A6CF2"/>
    <w:rsid w:val="009A7139"/>
    <w:rsid w:val="009A798A"/>
    <w:rsid w:val="009A7997"/>
    <w:rsid w:val="009A7D35"/>
    <w:rsid w:val="009B0E88"/>
    <w:rsid w:val="009B1255"/>
    <w:rsid w:val="009B1603"/>
    <w:rsid w:val="009B2A51"/>
    <w:rsid w:val="009B3983"/>
    <w:rsid w:val="009B4A9E"/>
    <w:rsid w:val="009B5E14"/>
    <w:rsid w:val="009B5FB6"/>
    <w:rsid w:val="009B71F4"/>
    <w:rsid w:val="009C1511"/>
    <w:rsid w:val="009C1CB2"/>
    <w:rsid w:val="009C2C92"/>
    <w:rsid w:val="009C389E"/>
    <w:rsid w:val="009C435E"/>
    <w:rsid w:val="009C534F"/>
    <w:rsid w:val="009C57BA"/>
    <w:rsid w:val="009C5A58"/>
    <w:rsid w:val="009C6A9E"/>
    <w:rsid w:val="009D0DFC"/>
    <w:rsid w:val="009D34D0"/>
    <w:rsid w:val="009D34E3"/>
    <w:rsid w:val="009D3AE3"/>
    <w:rsid w:val="009D42F3"/>
    <w:rsid w:val="009D4C1B"/>
    <w:rsid w:val="009D676C"/>
    <w:rsid w:val="009D7464"/>
    <w:rsid w:val="009E07D4"/>
    <w:rsid w:val="009E2AF4"/>
    <w:rsid w:val="009E2F9B"/>
    <w:rsid w:val="009E53A3"/>
    <w:rsid w:val="009E57CE"/>
    <w:rsid w:val="009E600B"/>
    <w:rsid w:val="009F017A"/>
    <w:rsid w:val="009F208B"/>
    <w:rsid w:val="009F4109"/>
    <w:rsid w:val="009F4DFB"/>
    <w:rsid w:val="009F7089"/>
    <w:rsid w:val="00A01A52"/>
    <w:rsid w:val="00A01C09"/>
    <w:rsid w:val="00A05CE1"/>
    <w:rsid w:val="00A062FD"/>
    <w:rsid w:val="00A06F5B"/>
    <w:rsid w:val="00A0702A"/>
    <w:rsid w:val="00A11847"/>
    <w:rsid w:val="00A12417"/>
    <w:rsid w:val="00A15435"/>
    <w:rsid w:val="00A154DC"/>
    <w:rsid w:val="00A15754"/>
    <w:rsid w:val="00A15786"/>
    <w:rsid w:val="00A22BE8"/>
    <w:rsid w:val="00A24638"/>
    <w:rsid w:val="00A253D5"/>
    <w:rsid w:val="00A25C9E"/>
    <w:rsid w:val="00A27334"/>
    <w:rsid w:val="00A31597"/>
    <w:rsid w:val="00A31D87"/>
    <w:rsid w:val="00A332CB"/>
    <w:rsid w:val="00A35116"/>
    <w:rsid w:val="00A3670F"/>
    <w:rsid w:val="00A41014"/>
    <w:rsid w:val="00A415F5"/>
    <w:rsid w:val="00A424F6"/>
    <w:rsid w:val="00A43B29"/>
    <w:rsid w:val="00A44609"/>
    <w:rsid w:val="00A47E91"/>
    <w:rsid w:val="00A47FBB"/>
    <w:rsid w:val="00A51E13"/>
    <w:rsid w:val="00A537DC"/>
    <w:rsid w:val="00A549E0"/>
    <w:rsid w:val="00A56703"/>
    <w:rsid w:val="00A57C9A"/>
    <w:rsid w:val="00A60859"/>
    <w:rsid w:val="00A60973"/>
    <w:rsid w:val="00A63107"/>
    <w:rsid w:val="00A66213"/>
    <w:rsid w:val="00A6667E"/>
    <w:rsid w:val="00A6779A"/>
    <w:rsid w:val="00A70019"/>
    <w:rsid w:val="00A7079B"/>
    <w:rsid w:val="00A72B8A"/>
    <w:rsid w:val="00A742D2"/>
    <w:rsid w:val="00A749B8"/>
    <w:rsid w:val="00A7582B"/>
    <w:rsid w:val="00A76D29"/>
    <w:rsid w:val="00A8056D"/>
    <w:rsid w:val="00A807A2"/>
    <w:rsid w:val="00A80F4F"/>
    <w:rsid w:val="00A82443"/>
    <w:rsid w:val="00A839D4"/>
    <w:rsid w:val="00A84C0B"/>
    <w:rsid w:val="00A86A44"/>
    <w:rsid w:val="00A87123"/>
    <w:rsid w:val="00A87D11"/>
    <w:rsid w:val="00A90276"/>
    <w:rsid w:val="00A91C5A"/>
    <w:rsid w:val="00A9366F"/>
    <w:rsid w:val="00A93805"/>
    <w:rsid w:val="00A967FB"/>
    <w:rsid w:val="00A97607"/>
    <w:rsid w:val="00AA08BA"/>
    <w:rsid w:val="00AA0F84"/>
    <w:rsid w:val="00AA27D7"/>
    <w:rsid w:val="00AA4A5D"/>
    <w:rsid w:val="00AA4B94"/>
    <w:rsid w:val="00AA51E7"/>
    <w:rsid w:val="00AA5EAC"/>
    <w:rsid w:val="00AA6196"/>
    <w:rsid w:val="00AA7063"/>
    <w:rsid w:val="00AB02BA"/>
    <w:rsid w:val="00AB14D3"/>
    <w:rsid w:val="00AB173F"/>
    <w:rsid w:val="00AB1765"/>
    <w:rsid w:val="00AB193D"/>
    <w:rsid w:val="00AB2D03"/>
    <w:rsid w:val="00AB36EA"/>
    <w:rsid w:val="00AB400E"/>
    <w:rsid w:val="00AB438A"/>
    <w:rsid w:val="00AB57FA"/>
    <w:rsid w:val="00AB59FB"/>
    <w:rsid w:val="00AC1BB6"/>
    <w:rsid w:val="00AC1C7F"/>
    <w:rsid w:val="00AC287F"/>
    <w:rsid w:val="00AC30A9"/>
    <w:rsid w:val="00AC3862"/>
    <w:rsid w:val="00AC64BE"/>
    <w:rsid w:val="00AC7094"/>
    <w:rsid w:val="00AC7ADF"/>
    <w:rsid w:val="00AC7FDA"/>
    <w:rsid w:val="00AD1133"/>
    <w:rsid w:val="00AD1163"/>
    <w:rsid w:val="00AD34B4"/>
    <w:rsid w:val="00AD4FC3"/>
    <w:rsid w:val="00AD7955"/>
    <w:rsid w:val="00AE18AC"/>
    <w:rsid w:val="00AE220F"/>
    <w:rsid w:val="00AE3596"/>
    <w:rsid w:val="00AE5D5C"/>
    <w:rsid w:val="00AE687E"/>
    <w:rsid w:val="00AE7C4B"/>
    <w:rsid w:val="00AF02CC"/>
    <w:rsid w:val="00AF0CB4"/>
    <w:rsid w:val="00AF2CD6"/>
    <w:rsid w:val="00AF2D2B"/>
    <w:rsid w:val="00AF653F"/>
    <w:rsid w:val="00B00484"/>
    <w:rsid w:val="00B00AC1"/>
    <w:rsid w:val="00B0206D"/>
    <w:rsid w:val="00B07BA2"/>
    <w:rsid w:val="00B07F79"/>
    <w:rsid w:val="00B1029F"/>
    <w:rsid w:val="00B13336"/>
    <w:rsid w:val="00B15FD0"/>
    <w:rsid w:val="00B22A8C"/>
    <w:rsid w:val="00B25184"/>
    <w:rsid w:val="00B26458"/>
    <w:rsid w:val="00B268AB"/>
    <w:rsid w:val="00B30B7E"/>
    <w:rsid w:val="00B32344"/>
    <w:rsid w:val="00B335EB"/>
    <w:rsid w:val="00B33601"/>
    <w:rsid w:val="00B34AEB"/>
    <w:rsid w:val="00B35848"/>
    <w:rsid w:val="00B3634D"/>
    <w:rsid w:val="00B36C43"/>
    <w:rsid w:val="00B376BE"/>
    <w:rsid w:val="00B4016C"/>
    <w:rsid w:val="00B404B0"/>
    <w:rsid w:val="00B41D60"/>
    <w:rsid w:val="00B421CD"/>
    <w:rsid w:val="00B435E9"/>
    <w:rsid w:val="00B43944"/>
    <w:rsid w:val="00B43E12"/>
    <w:rsid w:val="00B441EF"/>
    <w:rsid w:val="00B4756D"/>
    <w:rsid w:val="00B50D35"/>
    <w:rsid w:val="00B51123"/>
    <w:rsid w:val="00B51A43"/>
    <w:rsid w:val="00B51C6F"/>
    <w:rsid w:val="00B524D6"/>
    <w:rsid w:val="00B527A7"/>
    <w:rsid w:val="00B52DE4"/>
    <w:rsid w:val="00B545A9"/>
    <w:rsid w:val="00B553C7"/>
    <w:rsid w:val="00B55A17"/>
    <w:rsid w:val="00B5652A"/>
    <w:rsid w:val="00B60855"/>
    <w:rsid w:val="00B60FB6"/>
    <w:rsid w:val="00B61006"/>
    <w:rsid w:val="00B629B4"/>
    <w:rsid w:val="00B6361E"/>
    <w:rsid w:val="00B67EA4"/>
    <w:rsid w:val="00B7114C"/>
    <w:rsid w:val="00B72942"/>
    <w:rsid w:val="00B76CE3"/>
    <w:rsid w:val="00B76DD8"/>
    <w:rsid w:val="00B77CFA"/>
    <w:rsid w:val="00B77D15"/>
    <w:rsid w:val="00B77E0D"/>
    <w:rsid w:val="00B8112A"/>
    <w:rsid w:val="00B816D5"/>
    <w:rsid w:val="00B821C7"/>
    <w:rsid w:val="00B82753"/>
    <w:rsid w:val="00B922FF"/>
    <w:rsid w:val="00B94D7A"/>
    <w:rsid w:val="00B96280"/>
    <w:rsid w:val="00BA174F"/>
    <w:rsid w:val="00BA264A"/>
    <w:rsid w:val="00BA3942"/>
    <w:rsid w:val="00BA548B"/>
    <w:rsid w:val="00BA793C"/>
    <w:rsid w:val="00BA7E3D"/>
    <w:rsid w:val="00BB2312"/>
    <w:rsid w:val="00BC29A2"/>
    <w:rsid w:val="00BC29F4"/>
    <w:rsid w:val="00BC2B8A"/>
    <w:rsid w:val="00BD0886"/>
    <w:rsid w:val="00BD1704"/>
    <w:rsid w:val="00BD2689"/>
    <w:rsid w:val="00BD2B62"/>
    <w:rsid w:val="00BD42A9"/>
    <w:rsid w:val="00BE2898"/>
    <w:rsid w:val="00BE5FF1"/>
    <w:rsid w:val="00BF0932"/>
    <w:rsid w:val="00BF1A7E"/>
    <w:rsid w:val="00BF1B63"/>
    <w:rsid w:val="00BF289D"/>
    <w:rsid w:val="00BF4340"/>
    <w:rsid w:val="00BF43C6"/>
    <w:rsid w:val="00BF488C"/>
    <w:rsid w:val="00BF5A46"/>
    <w:rsid w:val="00BF6044"/>
    <w:rsid w:val="00BF7685"/>
    <w:rsid w:val="00C012CD"/>
    <w:rsid w:val="00C01927"/>
    <w:rsid w:val="00C01F16"/>
    <w:rsid w:val="00C02A87"/>
    <w:rsid w:val="00C02AFB"/>
    <w:rsid w:val="00C0461C"/>
    <w:rsid w:val="00C046FC"/>
    <w:rsid w:val="00C06649"/>
    <w:rsid w:val="00C07174"/>
    <w:rsid w:val="00C07A50"/>
    <w:rsid w:val="00C10842"/>
    <w:rsid w:val="00C152E8"/>
    <w:rsid w:val="00C15CD3"/>
    <w:rsid w:val="00C16502"/>
    <w:rsid w:val="00C17823"/>
    <w:rsid w:val="00C203C2"/>
    <w:rsid w:val="00C2218E"/>
    <w:rsid w:val="00C222FC"/>
    <w:rsid w:val="00C236BA"/>
    <w:rsid w:val="00C25A8B"/>
    <w:rsid w:val="00C276F0"/>
    <w:rsid w:val="00C279B8"/>
    <w:rsid w:val="00C33165"/>
    <w:rsid w:val="00C369D6"/>
    <w:rsid w:val="00C37AC7"/>
    <w:rsid w:val="00C37B0C"/>
    <w:rsid w:val="00C43C14"/>
    <w:rsid w:val="00C4459A"/>
    <w:rsid w:val="00C462A2"/>
    <w:rsid w:val="00C4716F"/>
    <w:rsid w:val="00C50A81"/>
    <w:rsid w:val="00C51762"/>
    <w:rsid w:val="00C550F8"/>
    <w:rsid w:val="00C57F6B"/>
    <w:rsid w:val="00C61C09"/>
    <w:rsid w:val="00C63FEE"/>
    <w:rsid w:val="00C6607C"/>
    <w:rsid w:val="00C74012"/>
    <w:rsid w:val="00C74C29"/>
    <w:rsid w:val="00C75320"/>
    <w:rsid w:val="00C75E53"/>
    <w:rsid w:val="00C76F3C"/>
    <w:rsid w:val="00C8047E"/>
    <w:rsid w:val="00C8096E"/>
    <w:rsid w:val="00C83FC8"/>
    <w:rsid w:val="00C840AA"/>
    <w:rsid w:val="00C84D89"/>
    <w:rsid w:val="00C8579A"/>
    <w:rsid w:val="00C865BA"/>
    <w:rsid w:val="00C87852"/>
    <w:rsid w:val="00C87D1E"/>
    <w:rsid w:val="00C914A2"/>
    <w:rsid w:val="00C91D24"/>
    <w:rsid w:val="00C91D4D"/>
    <w:rsid w:val="00C94005"/>
    <w:rsid w:val="00C9656B"/>
    <w:rsid w:val="00C97DFD"/>
    <w:rsid w:val="00CA0DF8"/>
    <w:rsid w:val="00CA0EEF"/>
    <w:rsid w:val="00CA5C73"/>
    <w:rsid w:val="00CA6231"/>
    <w:rsid w:val="00CA6592"/>
    <w:rsid w:val="00CB11FD"/>
    <w:rsid w:val="00CB2967"/>
    <w:rsid w:val="00CB4292"/>
    <w:rsid w:val="00CB47A3"/>
    <w:rsid w:val="00CB5B61"/>
    <w:rsid w:val="00CB6BDA"/>
    <w:rsid w:val="00CC12ED"/>
    <w:rsid w:val="00CC22F2"/>
    <w:rsid w:val="00CC68CC"/>
    <w:rsid w:val="00CC74A9"/>
    <w:rsid w:val="00CC769E"/>
    <w:rsid w:val="00CC79E1"/>
    <w:rsid w:val="00CD0D67"/>
    <w:rsid w:val="00CD1709"/>
    <w:rsid w:val="00CD1A54"/>
    <w:rsid w:val="00CD391C"/>
    <w:rsid w:val="00CD3A7D"/>
    <w:rsid w:val="00CD7EF6"/>
    <w:rsid w:val="00CE05AD"/>
    <w:rsid w:val="00CE1C59"/>
    <w:rsid w:val="00CE26E5"/>
    <w:rsid w:val="00CE2B16"/>
    <w:rsid w:val="00CE310C"/>
    <w:rsid w:val="00CE374E"/>
    <w:rsid w:val="00CE44AD"/>
    <w:rsid w:val="00CE4ED7"/>
    <w:rsid w:val="00CE5396"/>
    <w:rsid w:val="00CF01A5"/>
    <w:rsid w:val="00CF0637"/>
    <w:rsid w:val="00CF0936"/>
    <w:rsid w:val="00CF1054"/>
    <w:rsid w:val="00CF5628"/>
    <w:rsid w:val="00CF6F35"/>
    <w:rsid w:val="00CF7009"/>
    <w:rsid w:val="00D0033A"/>
    <w:rsid w:val="00D00788"/>
    <w:rsid w:val="00D0246D"/>
    <w:rsid w:val="00D02FD0"/>
    <w:rsid w:val="00D04D50"/>
    <w:rsid w:val="00D0578E"/>
    <w:rsid w:val="00D0775E"/>
    <w:rsid w:val="00D07D2D"/>
    <w:rsid w:val="00D10848"/>
    <w:rsid w:val="00D13FCF"/>
    <w:rsid w:val="00D1478E"/>
    <w:rsid w:val="00D16403"/>
    <w:rsid w:val="00D1720C"/>
    <w:rsid w:val="00D17E42"/>
    <w:rsid w:val="00D20029"/>
    <w:rsid w:val="00D217E1"/>
    <w:rsid w:val="00D21C6F"/>
    <w:rsid w:val="00D220AD"/>
    <w:rsid w:val="00D23884"/>
    <w:rsid w:val="00D256AE"/>
    <w:rsid w:val="00D26A12"/>
    <w:rsid w:val="00D32DD5"/>
    <w:rsid w:val="00D34BC3"/>
    <w:rsid w:val="00D34BFF"/>
    <w:rsid w:val="00D34C2B"/>
    <w:rsid w:val="00D35258"/>
    <w:rsid w:val="00D40117"/>
    <w:rsid w:val="00D40DCA"/>
    <w:rsid w:val="00D41CD7"/>
    <w:rsid w:val="00D44BA1"/>
    <w:rsid w:val="00D46448"/>
    <w:rsid w:val="00D47FBD"/>
    <w:rsid w:val="00D5105D"/>
    <w:rsid w:val="00D51B61"/>
    <w:rsid w:val="00D5263D"/>
    <w:rsid w:val="00D543FE"/>
    <w:rsid w:val="00D549B7"/>
    <w:rsid w:val="00D55E1D"/>
    <w:rsid w:val="00D55F2C"/>
    <w:rsid w:val="00D56B33"/>
    <w:rsid w:val="00D57242"/>
    <w:rsid w:val="00D60E1E"/>
    <w:rsid w:val="00D6115D"/>
    <w:rsid w:val="00D635FB"/>
    <w:rsid w:val="00D6361E"/>
    <w:rsid w:val="00D636E2"/>
    <w:rsid w:val="00D6770C"/>
    <w:rsid w:val="00D67C68"/>
    <w:rsid w:val="00D717B0"/>
    <w:rsid w:val="00D731FD"/>
    <w:rsid w:val="00D736E2"/>
    <w:rsid w:val="00D74826"/>
    <w:rsid w:val="00D80B73"/>
    <w:rsid w:val="00D81C07"/>
    <w:rsid w:val="00D824A7"/>
    <w:rsid w:val="00D83412"/>
    <w:rsid w:val="00D83989"/>
    <w:rsid w:val="00D855A5"/>
    <w:rsid w:val="00D86B25"/>
    <w:rsid w:val="00D877A3"/>
    <w:rsid w:val="00D877ED"/>
    <w:rsid w:val="00D92AA4"/>
    <w:rsid w:val="00D951B6"/>
    <w:rsid w:val="00D958B6"/>
    <w:rsid w:val="00DA03D9"/>
    <w:rsid w:val="00DA0632"/>
    <w:rsid w:val="00DA1F43"/>
    <w:rsid w:val="00DA2652"/>
    <w:rsid w:val="00DA3706"/>
    <w:rsid w:val="00DA39B1"/>
    <w:rsid w:val="00DA5D1D"/>
    <w:rsid w:val="00DB0DD2"/>
    <w:rsid w:val="00DB1285"/>
    <w:rsid w:val="00DB13A4"/>
    <w:rsid w:val="00DB1C3D"/>
    <w:rsid w:val="00DB3D21"/>
    <w:rsid w:val="00DB4A60"/>
    <w:rsid w:val="00DB674F"/>
    <w:rsid w:val="00DC0651"/>
    <w:rsid w:val="00DC0D46"/>
    <w:rsid w:val="00DC19AB"/>
    <w:rsid w:val="00DC1EB5"/>
    <w:rsid w:val="00DC2878"/>
    <w:rsid w:val="00DC406E"/>
    <w:rsid w:val="00DC57E6"/>
    <w:rsid w:val="00DC643A"/>
    <w:rsid w:val="00DD091F"/>
    <w:rsid w:val="00DD0E61"/>
    <w:rsid w:val="00DD48B3"/>
    <w:rsid w:val="00DD5CA7"/>
    <w:rsid w:val="00DD7908"/>
    <w:rsid w:val="00DE23D2"/>
    <w:rsid w:val="00DE258E"/>
    <w:rsid w:val="00DE2632"/>
    <w:rsid w:val="00DE421A"/>
    <w:rsid w:val="00DE4CC1"/>
    <w:rsid w:val="00DE516F"/>
    <w:rsid w:val="00DE59DE"/>
    <w:rsid w:val="00DF0B8D"/>
    <w:rsid w:val="00DF1B03"/>
    <w:rsid w:val="00DF3345"/>
    <w:rsid w:val="00DF56B6"/>
    <w:rsid w:val="00DF600C"/>
    <w:rsid w:val="00DF609B"/>
    <w:rsid w:val="00DF72E8"/>
    <w:rsid w:val="00E020B8"/>
    <w:rsid w:val="00E02D59"/>
    <w:rsid w:val="00E05010"/>
    <w:rsid w:val="00E06E90"/>
    <w:rsid w:val="00E1321C"/>
    <w:rsid w:val="00E13A73"/>
    <w:rsid w:val="00E13B19"/>
    <w:rsid w:val="00E1458E"/>
    <w:rsid w:val="00E167CF"/>
    <w:rsid w:val="00E1769E"/>
    <w:rsid w:val="00E17B8E"/>
    <w:rsid w:val="00E205CE"/>
    <w:rsid w:val="00E225F6"/>
    <w:rsid w:val="00E2266F"/>
    <w:rsid w:val="00E23B5B"/>
    <w:rsid w:val="00E27372"/>
    <w:rsid w:val="00E32315"/>
    <w:rsid w:val="00E325DD"/>
    <w:rsid w:val="00E33A00"/>
    <w:rsid w:val="00E34FC3"/>
    <w:rsid w:val="00E3725E"/>
    <w:rsid w:val="00E37758"/>
    <w:rsid w:val="00E4072E"/>
    <w:rsid w:val="00E460EA"/>
    <w:rsid w:val="00E46798"/>
    <w:rsid w:val="00E507DC"/>
    <w:rsid w:val="00E517E3"/>
    <w:rsid w:val="00E53A9E"/>
    <w:rsid w:val="00E555A7"/>
    <w:rsid w:val="00E55AC2"/>
    <w:rsid w:val="00E57D8B"/>
    <w:rsid w:val="00E63167"/>
    <w:rsid w:val="00E63CC7"/>
    <w:rsid w:val="00E704DE"/>
    <w:rsid w:val="00E707FC"/>
    <w:rsid w:val="00E756A5"/>
    <w:rsid w:val="00E7692E"/>
    <w:rsid w:val="00E76B80"/>
    <w:rsid w:val="00E77D5C"/>
    <w:rsid w:val="00E80659"/>
    <w:rsid w:val="00E80DC3"/>
    <w:rsid w:val="00E81244"/>
    <w:rsid w:val="00E81A93"/>
    <w:rsid w:val="00E832F5"/>
    <w:rsid w:val="00E8447B"/>
    <w:rsid w:val="00E8485E"/>
    <w:rsid w:val="00E84D39"/>
    <w:rsid w:val="00E85C07"/>
    <w:rsid w:val="00E874CD"/>
    <w:rsid w:val="00E91FBD"/>
    <w:rsid w:val="00E93A93"/>
    <w:rsid w:val="00E940AF"/>
    <w:rsid w:val="00E96E3A"/>
    <w:rsid w:val="00EA1A21"/>
    <w:rsid w:val="00EA23F7"/>
    <w:rsid w:val="00EA45E5"/>
    <w:rsid w:val="00EA554B"/>
    <w:rsid w:val="00EB307C"/>
    <w:rsid w:val="00EB6305"/>
    <w:rsid w:val="00EB63D3"/>
    <w:rsid w:val="00EB6967"/>
    <w:rsid w:val="00EB6A0B"/>
    <w:rsid w:val="00EB7DB5"/>
    <w:rsid w:val="00EC0306"/>
    <w:rsid w:val="00EC143D"/>
    <w:rsid w:val="00EC1D7F"/>
    <w:rsid w:val="00EC2F68"/>
    <w:rsid w:val="00EC6E9D"/>
    <w:rsid w:val="00ED1313"/>
    <w:rsid w:val="00ED392E"/>
    <w:rsid w:val="00ED581D"/>
    <w:rsid w:val="00ED6077"/>
    <w:rsid w:val="00ED689D"/>
    <w:rsid w:val="00EE1FEF"/>
    <w:rsid w:val="00EE5DF8"/>
    <w:rsid w:val="00EE654B"/>
    <w:rsid w:val="00EE7CAA"/>
    <w:rsid w:val="00EE7D2F"/>
    <w:rsid w:val="00EE7F2A"/>
    <w:rsid w:val="00EF0869"/>
    <w:rsid w:val="00EF2EB9"/>
    <w:rsid w:val="00EF5497"/>
    <w:rsid w:val="00EF5B43"/>
    <w:rsid w:val="00EF5E43"/>
    <w:rsid w:val="00EF607C"/>
    <w:rsid w:val="00EF635E"/>
    <w:rsid w:val="00EF6D75"/>
    <w:rsid w:val="00F004E9"/>
    <w:rsid w:val="00F01C15"/>
    <w:rsid w:val="00F025A8"/>
    <w:rsid w:val="00F02C42"/>
    <w:rsid w:val="00F02FFD"/>
    <w:rsid w:val="00F036C3"/>
    <w:rsid w:val="00F05E69"/>
    <w:rsid w:val="00F11B91"/>
    <w:rsid w:val="00F12B45"/>
    <w:rsid w:val="00F163B5"/>
    <w:rsid w:val="00F174E3"/>
    <w:rsid w:val="00F20E78"/>
    <w:rsid w:val="00F22A86"/>
    <w:rsid w:val="00F2315E"/>
    <w:rsid w:val="00F23A5C"/>
    <w:rsid w:val="00F24202"/>
    <w:rsid w:val="00F2547D"/>
    <w:rsid w:val="00F319B4"/>
    <w:rsid w:val="00F336D2"/>
    <w:rsid w:val="00F33B26"/>
    <w:rsid w:val="00F34F17"/>
    <w:rsid w:val="00F35B19"/>
    <w:rsid w:val="00F37002"/>
    <w:rsid w:val="00F4165D"/>
    <w:rsid w:val="00F430AA"/>
    <w:rsid w:val="00F43470"/>
    <w:rsid w:val="00F43B15"/>
    <w:rsid w:val="00F476D5"/>
    <w:rsid w:val="00F47D37"/>
    <w:rsid w:val="00F51056"/>
    <w:rsid w:val="00F52EFE"/>
    <w:rsid w:val="00F53515"/>
    <w:rsid w:val="00F53BED"/>
    <w:rsid w:val="00F5541F"/>
    <w:rsid w:val="00F559CC"/>
    <w:rsid w:val="00F61165"/>
    <w:rsid w:val="00F611C2"/>
    <w:rsid w:val="00F62CDB"/>
    <w:rsid w:val="00F63278"/>
    <w:rsid w:val="00F6427F"/>
    <w:rsid w:val="00F64537"/>
    <w:rsid w:val="00F66104"/>
    <w:rsid w:val="00F732FB"/>
    <w:rsid w:val="00F73937"/>
    <w:rsid w:val="00F73FD5"/>
    <w:rsid w:val="00F74353"/>
    <w:rsid w:val="00F75B7B"/>
    <w:rsid w:val="00F75EE6"/>
    <w:rsid w:val="00F76D2D"/>
    <w:rsid w:val="00F7737F"/>
    <w:rsid w:val="00F8191F"/>
    <w:rsid w:val="00F81E19"/>
    <w:rsid w:val="00F823AB"/>
    <w:rsid w:val="00F82B11"/>
    <w:rsid w:val="00F83CDE"/>
    <w:rsid w:val="00F84348"/>
    <w:rsid w:val="00F846E1"/>
    <w:rsid w:val="00F911E8"/>
    <w:rsid w:val="00F919B7"/>
    <w:rsid w:val="00F939BB"/>
    <w:rsid w:val="00F93F88"/>
    <w:rsid w:val="00F94028"/>
    <w:rsid w:val="00F95A44"/>
    <w:rsid w:val="00F96569"/>
    <w:rsid w:val="00FA0B20"/>
    <w:rsid w:val="00FA19AA"/>
    <w:rsid w:val="00FA24A7"/>
    <w:rsid w:val="00FA4FEB"/>
    <w:rsid w:val="00FA6028"/>
    <w:rsid w:val="00FA7F56"/>
    <w:rsid w:val="00FB0287"/>
    <w:rsid w:val="00FB02FA"/>
    <w:rsid w:val="00FB0374"/>
    <w:rsid w:val="00FB1DFC"/>
    <w:rsid w:val="00FB2E3B"/>
    <w:rsid w:val="00FB2EF5"/>
    <w:rsid w:val="00FB3063"/>
    <w:rsid w:val="00FB573E"/>
    <w:rsid w:val="00FB746C"/>
    <w:rsid w:val="00FB77BD"/>
    <w:rsid w:val="00FB798E"/>
    <w:rsid w:val="00FB7AA9"/>
    <w:rsid w:val="00FB7F53"/>
    <w:rsid w:val="00FC0447"/>
    <w:rsid w:val="00FC06A6"/>
    <w:rsid w:val="00FC0F03"/>
    <w:rsid w:val="00FC1C81"/>
    <w:rsid w:val="00FC5984"/>
    <w:rsid w:val="00FC6398"/>
    <w:rsid w:val="00FC68E9"/>
    <w:rsid w:val="00FC721B"/>
    <w:rsid w:val="00FC7EBE"/>
    <w:rsid w:val="00FD09A2"/>
    <w:rsid w:val="00FD0BD3"/>
    <w:rsid w:val="00FD1525"/>
    <w:rsid w:val="00FD183A"/>
    <w:rsid w:val="00FD1FFC"/>
    <w:rsid w:val="00FD3242"/>
    <w:rsid w:val="00FD369B"/>
    <w:rsid w:val="00FD43FF"/>
    <w:rsid w:val="00FD4FB9"/>
    <w:rsid w:val="00FD64E9"/>
    <w:rsid w:val="00FD7AEE"/>
    <w:rsid w:val="00FE1265"/>
    <w:rsid w:val="00FE1A1E"/>
    <w:rsid w:val="00FE2389"/>
    <w:rsid w:val="00FE2D6C"/>
    <w:rsid w:val="00FE7100"/>
    <w:rsid w:val="00FE7891"/>
    <w:rsid w:val="00FF1F4C"/>
    <w:rsid w:val="00FF2A96"/>
    <w:rsid w:val="00FF4917"/>
    <w:rsid w:val="00FF5DBD"/>
    <w:rsid w:val="00FF64EA"/>
    <w:rsid w:val="00FF6D61"/>
    <w:rsid w:val="00FF7587"/>
    <w:rsid w:val="00FF75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38A"/>
    <w:pPr>
      <w:ind w:firstLine="340"/>
      <w:jc w:val="both"/>
    </w:pPr>
    <w:rPr>
      <w:lang w:eastAsia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44B5E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locked/>
    <w:rsid w:val="00644B5E"/>
    <w:rPr>
      <w:rFonts w:ascii="Cambria" w:eastAsia="SimSun" w:hAnsi="Cambria" w:cs="Times New Roman"/>
      <w:color w:val="365F9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rsid w:val="002353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3532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99"/>
    <w:qFormat/>
    <w:rsid w:val="00E707FC"/>
    <w:pPr>
      <w:spacing w:after="200"/>
    </w:pPr>
    <w:rPr>
      <w:b/>
      <w:bCs/>
      <w:color w:val="4F81BD"/>
      <w:sz w:val="18"/>
      <w:szCs w:val="18"/>
    </w:rPr>
  </w:style>
  <w:style w:type="table" w:styleId="LightGrid-Accent5">
    <w:name w:val="Light Grid Accent 5"/>
    <w:basedOn w:val="TableNormal"/>
    <w:uiPriority w:val="99"/>
    <w:rsid w:val="00455622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mbria" w:eastAsia="SimSu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/>
      </w:pPr>
      <w:rPr>
        <w:rFonts w:ascii="Cambria" w:eastAsia="SimSu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SimSun" w:hAnsi="Cambria" w:cs="Times New Roman"/>
        <w:b/>
        <w:bCs/>
      </w:rPr>
    </w:tblStylePr>
    <w:tblStylePr w:type="lastCol">
      <w:rPr>
        <w:rFonts w:ascii="Cambria" w:eastAsia="SimSu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rPr>
        <w:rFonts w:cs="Times New Roman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Hyperlink">
    <w:name w:val="Hyperlink"/>
    <w:basedOn w:val="DefaultParagraphFont"/>
    <w:uiPriority w:val="99"/>
    <w:semiHidden/>
    <w:rsid w:val="00455622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9239DE"/>
    <w:pPr>
      <w:ind w:left="720"/>
      <w:contextualSpacing/>
    </w:pPr>
  </w:style>
  <w:style w:type="paragraph" w:customStyle="1" w:styleId="2">
    <w:name w:val="正文2"/>
    <w:basedOn w:val="Normal"/>
    <w:link w:val="2Char"/>
    <w:uiPriority w:val="99"/>
    <w:rsid w:val="009239DE"/>
    <w:pPr>
      <w:ind w:firstLine="144"/>
      <w:jc w:val="left"/>
    </w:pPr>
    <w:rPr>
      <w:rFonts w:ascii="Times New Roman" w:hAnsi="Times New Roman"/>
      <w:color w:val="000000"/>
      <w:lang w:val="en-US" w:eastAsia="zh-CN"/>
    </w:rPr>
  </w:style>
  <w:style w:type="character" w:customStyle="1" w:styleId="2Char">
    <w:name w:val="正文2 Char"/>
    <w:basedOn w:val="DefaultParagraphFont"/>
    <w:link w:val="2"/>
    <w:uiPriority w:val="99"/>
    <w:locked/>
    <w:rsid w:val="009239DE"/>
    <w:rPr>
      <w:rFonts w:ascii="Times New Roman" w:eastAsia="SimSun" w:hAnsi="Times New Roman" w:cs="Times New Roman"/>
      <w:color w:val="000000"/>
      <w:lang w:val="en-US" w:eastAsia="zh-CN"/>
    </w:rPr>
  </w:style>
  <w:style w:type="paragraph" w:styleId="Header">
    <w:name w:val="header"/>
    <w:basedOn w:val="Normal"/>
    <w:link w:val="HeaderChar"/>
    <w:uiPriority w:val="99"/>
    <w:semiHidden/>
    <w:rsid w:val="00706C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06CA7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706C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706CA7"/>
    <w:rPr>
      <w:rFonts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706CA7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06CA7"/>
    <w:rPr>
      <w:rFonts w:ascii="SimSun" w:eastAsia="SimSu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231</TotalTime>
  <Pages>13</Pages>
  <Words>967</Words>
  <Characters>5516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Saroya's</dc:creator>
  <cp:keywords/>
  <dc:description/>
  <cp:lastModifiedBy>Ameya</cp:lastModifiedBy>
  <cp:revision>71</cp:revision>
  <dcterms:created xsi:type="dcterms:W3CDTF">2013-10-21T16:43:00Z</dcterms:created>
  <dcterms:modified xsi:type="dcterms:W3CDTF">2013-10-23T02:14:00Z</dcterms:modified>
</cp:coreProperties>
</file>